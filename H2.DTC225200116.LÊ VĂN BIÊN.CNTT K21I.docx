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7A33988" w14:textId="77777777" w:rsidR="00126952" w:rsidRPr="00A505AF" w:rsidRDefault="00126952" w:rsidP="00126952">
      <w:pPr>
        <w:rPr>
          <w:szCs w:val="26"/>
        </w:rPr>
      </w:pPr>
    </w:p>
    <w:tbl>
      <w:tblPr>
        <w:tblW w:w="10357" w:type="dxa"/>
        <w:jc w:val="center"/>
        <w:tblLook w:val="0000" w:firstRow="0" w:lastRow="0" w:firstColumn="0" w:lastColumn="0" w:noHBand="0" w:noVBand="0"/>
      </w:tblPr>
      <w:tblGrid>
        <w:gridCol w:w="4697"/>
        <w:gridCol w:w="5660"/>
      </w:tblGrid>
      <w:tr w:rsidR="00126952" w:rsidRPr="007E78FF" w14:paraId="319D17DB" w14:textId="77777777" w:rsidTr="00D226DD">
        <w:trPr>
          <w:trHeight w:val="1300"/>
          <w:jc w:val="center"/>
        </w:trPr>
        <w:tc>
          <w:tcPr>
            <w:tcW w:w="4697" w:type="dxa"/>
          </w:tcPr>
          <w:p w14:paraId="5BE2E468" w14:textId="77777777" w:rsidR="00126952" w:rsidRPr="00CD2379" w:rsidRDefault="00126952" w:rsidP="00D226DD">
            <w:pPr>
              <w:spacing w:after="40"/>
              <w:ind w:left="-142" w:right="-192"/>
              <w:jc w:val="center"/>
              <w:rPr>
                <w:noProof/>
                <w:szCs w:val="26"/>
              </w:rPr>
            </w:pPr>
            <w:bookmarkStart w:id="0" w:name="_Hlk215061246"/>
            <w:r>
              <w:rPr>
                <w:szCs w:val="26"/>
              </w:rPr>
              <w:br w:type="page"/>
            </w:r>
            <w:r w:rsidRPr="00CD2379">
              <w:rPr>
                <w:noProof/>
                <w:szCs w:val="26"/>
              </w:rPr>
              <w:t xml:space="preserve">TRƯỜNG ĐẠI HỌC CÔNG NGHỆ </w:t>
            </w:r>
          </w:p>
          <w:p w14:paraId="2A6146FE" w14:textId="77777777" w:rsidR="00126952" w:rsidRPr="00CD2379" w:rsidRDefault="00126952" w:rsidP="00D226DD">
            <w:pPr>
              <w:spacing w:after="40"/>
              <w:ind w:left="-142" w:right="-192"/>
              <w:jc w:val="center"/>
              <w:rPr>
                <w:noProof/>
                <w:szCs w:val="26"/>
              </w:rPr>
            </w:pPr>
            <w:r w:rsidRPr="00CD2379">
              <w:rPr>
                <w:noProof/>
                <w:szCs w:val="26"/>
              </w:rPr>
              <w:t>THÔNG TIN VÀ TRUYỀN THÔNG</w:t>
            </w:r>
          </w:p>
          <w:p w14:paraId="70ED569C" w14:textId="33E4AA4D" w:rsidR="00126952" w:rsidRPr="00CD2379" w:rsidRDefault="00126952" w:rsidP="00D226DD">
            <w:pPr>
              <w:spacing w:after="40"/>
              <w:jc w:val="center"/>
              <w:rPr>
                <w:b/>
                <w:noProof/>
                <w:szCs w:val="26"/>
              </w:rPr>
            </w:pPr>
            <w:r w:rsidRPr="00CD2379">
              <w:rPr>
                <w:b/>
                <w:noProof/>
                <w:szCs w:val="26"/>
              </w:rPr>
              <mc:AlternateContent>
                <mc:Choice Requires="wps">
                  <w:drawing>
                    <wp:anchor distT="0" distB="0" distL="114300" distR="114300" simplePos="0" relativeHeight="251658242" behindDoc="0" locked="0" layoutInCell="1" allowOverlap="1" wp14:anchorId="55774D55" wp14:editId="566436A0">
                      <wp:simplePos x="0" y="0"/>
                      <wp:positionH relativeFrom="column">
                        <wp:posOffset>608330</wp:posOffset>
                      </wp:positionH>
                      <wp:positionV relativeFrom="paragraph">
                        <wp:posOffset>217170</wp:posOffset>
                      </wp:positionV>
                      <wp:extent cx="1620520" cy="0"/>
                      <wp:effectExtent l="0" t="0" r="0" b="0"/>
                      <wp:wrapNone/>
                      <wp:docPr id="1677805520"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05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519066B" id="_x0000_t32" coordsize="21600,21600" o:spt="32" o:oned="t" path="m,l21600,21600e" filled="f">
                      <v:path arrowok="t" fillok="f" o:connecttype="none"/>
                      <o:lock v:ext="edit" shapetype="t"/>
                    </v:shapetype>
                    <v:shape id="Straight Arrow Connector 2" o:spid="_x0000_s1026" type="#_x0000_t32" style="position:absolute;margin-left:47.9pt;margin-top:17.1pt;width:127.6pt;height:0;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"/>
                  </w:pict>
                </mc:Fallback>
              </mc:AlternateContent>
            </w:r>
            <w:r w:rsidRPr="00CD2379">
              <w:rPr>
                <w:b/>
                <w:noProof/>
                <w:szCs w:val="26"/>
              </w:rPr>
              <w:t xml:space="preserve">KHOA </w:t>
            </w:r>
            <w:r w:rsidR="006557B8">
              <w:rPr>
                <w:b/>
                <w:noProof/>
                <w:szCs w:val="26"/>
              </w:rPr>
              <w:t>CÔNG NGHỆ THÔNG TIN</w:t>
            </w:r>
          </w:p>
        </w:tc>
        <w:tc>
          <w:tcPr>
            <w:tcW w:w="5660" w:type="dxa"/>
          </w:tcPr>
          <w:p w14:paraId="5C20A4CB" w14:textId="77777777" w:rsidR="00126952" w:rsidRPr="00CD2379" w:rsidRDefault="00126952" w:rsidP="00D226DD">
            <w:pPr>
              <w:spacing w:after="40"/>
              <w:jc w:val="center"/>
              <w:rPr>
                <w:b/>
                <w:noProof/>
                <w:szCs w:val="26"/>
              </w:rPr>
            </w:pPr>
            <w:r w:rsidRPr="00CD2379">
              <w:rPr>
                <w:b/>
                <w:noProof/>
                <w:szCs w:val="26"/>
              </w:rPr>
              <w:t>CỘNG HÒA XÃ HỘI CHỦ NGHĨA VIỆT NAM</w:t>
            </w:r>
          </w:p>
          <w:p w14:paraId="6B5EDEFA" w14:textId="77777777" w:rsidR="00126952" w:rsidRPr="009F4731" w:rsidRDefault="00126952" w:rsidP="00D226DD">
            <w:pPr>
              <w:spacing w:after="40"/>
              <w:jc w:val="center"/>
              <w:rPr>
                <w:b/>
                <w:noProof/>
                <w:sz w:val="28"/>
              </w:rPr>
            </w:pPr>
            <w:r w:rsidRPr="009F4731">
              <w:rPr>
                <w:noProof/>
                <w:sz w:val="28"/>
              </w:rPr>
              <mc:AlternateContent>
                <mc:Choice Requires="wps">
                  <w:drawing>
                    <wp:anchor distT="0" distB="0" distL="114300" distR="114300" simplePos="0" relativeHeight="251658241" behindDoc="0" locked="0" layoutInCell="1" allowOverlap="1" wp14:anchorId="5CDEA7EB" wp14:editId="093C3FCC">
                      <wp:simplePos x="0" y="0"/>
                      <wp:positionH relativeFrom="column">
                        <wp:posOffset>738456</wp:posOffset>
                      </wp:positionH>
                      <wp:positionV relativeFrom="paragraph">
                        <wp:posOffset>234950</wp:posOffset>
                      </wp:positionV>
                      <wp:extent cx="2011680" cy="0"/>
                      <wp:effectExtent l="0" t="0" r="0" b="0"/>
                      <wp:wrapNone/>
                      <wp:docPr id="415041686"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AE655D" id="Straight Arrow Connector 1" o:spid="_x0000_s1026" type="#_x0000_t32" style="position:absolute;margin-left:58.15pt;margin-top:18.5pt;width:158.4pt;height:0;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"/>
                  </w:pict>
                </mc:Fallback>
              </mc:AlternateContent>
            </w:r>
            <w:r w:rsidRPr="009F4731">
              <w:rPr>
                <w:b/>
                <w:noProof/>
                <w:sz w:val="28"/>
              </w:rPr>
              <w:t>Độc lập - Tự do - Hạnh phúc</w:t>
            </w:r>
          </w:p>
        </w:tc>
      </w:tr>
    </w:tbl>
    <w:bookmarkEnd w:id="0"/>
    <w:p w14:paraId="72A8E9EC" w14:textId="77777777" w:rsidR="00126952" w:rsidRPr="00E250E6" w:rsidRDefault="00126952" w:rsidP="007701BE">
      <w:pPr>
        <w:spacing w:before="240" w:after="240" w:line="480" w:lineRule="auto"/>
        <w:jc w:val="center"/>
        <w:rPr>
          <w:rFonts w:eastAsia="Calibri"/>
          <w:b/>
          <w:sz w:val="28"/>
        </w:rPr>
      </w:pPr>
      <w:r w:rsidRPr="00E250E6">
        <w:rPr>
          <w:b/>
          <w:noProof/>
          <w:sz w:val="28"/>
        </w:rPr>
        <w:t xml:space="preserve">ĐỀ CƯƠNG </w:t>
      </w:r>
      <w:r w:rsidRPr="00E250E6">
        <w:rPr>
          <w:rFonts w:eastAsia="Calibri"/>
          <w:b/>
          <w:sz w:val="28"/>
        </w:rPr>
        <w:t>ĐỒ ÁN</w:t>
      </w:r>
      <w:r w:rsidR="000D6A85" w:rsidRPr="00E250E6">
        <w:rPr>
          <w:rFonts w:eastAsia="Calibri"/>
          <w:b/>
          <w:sz w:val="28"/>
        </w:rPr>
        <w:t xml:space="preserve"> </w:t>
      </w:r>
      <w:r w:rsidRPr="00E250E6">
        <w:rPr>
          <w:rFonts w:eastAsia="Calibri"/>
          <w:b/>
          <w:sz w:val="28"/>
        </w:rPr>
        <w:t>/</w:t>
      </w:r>
      <w:r w:rsidR="000D6A85" w:rsidRPr="00E250E6">
        <w:rPr>
          <w:rFonts w:eastAsia="Calibri"/>
          <w:b/>
          <w:sz w:val="28"/>
        </w:rPr>
        <w:t xml:space="preserve"> </w:t>
      </w:r>
      <w:r w:rsidRPr="00E250E6">
        <w:rPr>
          <w:rFonts w:eastAsia="Calibri"/>
          <w:b/>
          <w:sz w:val="28"/>
        </w:rPr>
        <w:t>KHÓA LUẬN TỐT NGHIỆP</w:t>
      </w:r>
    </w:p>
    <w:p w14:paraId="5522F9DF" w14:textId="77777777" w:rsidR="008D1B5A" w:rsidRDefault="008D1B5A" w:rsidP="00047E44">
      <w:pPr>
        <w:spacing w:line="336" w:lineRule="auto"/>
        <w:rPr>
          <w:b/>
          <w:bCs/>
        </w:rPr>
      </w:pPr>
      <w:r>
        <w:rPr>
          <w:b/>
          <w:bCs/>
        </w:rPr>
        <w:t xml:space="preserve">1. </w:t>
      </w:r>
      <w:r w:rsidRPr="008C0FBF">
        <w:rPr>
          <w:b/>
          <w:bCs/>
        </w:rPr>
        <w:t>Thông tin sinh viên nhận đề tài</w:t>
      </w:r>
    </w:p>
    <w:p w14:paraId="39D8B2A9" w14:textId="636AEF04" w:rsidR="008D1B5A" w:rsidRDefault="008D1B5A" w:rsidP="00047E44">
      <w:pPr>
        <w:tabs>
          <w:tab w:val="left" w:leader="dot" w:pos="9498"/>
        </w:tabs>
        <w:spacing w:line="336" w:lineRule="auto"/>
        <w:rPr>
          <w:rFonts w:eastAsia="Calibri"/>
        </w:rPr>
      </w:pPr>
      <w:r w:rsidRPr="00C90DAC">
        <w:rPr>
          <w:rFonts w:eastAsia="Calibri"/>
        </w:rPr>
        <w:t>Họ và tên:</w:t>
      </w:r>
      <w:r w:rsidR="003B167A">
        <w:rPr>
          <w:rFonts w:eastAsia="Calibri"/>
        </w:rPr>
        <w:t xml:space="preserve"> Lê Văn Biên</w:t>
      </w:r>
      <w:r w:rsidRPr="00C90DAC">
        <w:rPr>
          <w:rFonts w:eastAsia="Calibri"/>
        </w:rPr>
        <w:tab/>
      </w:r>
    </w:p>
    <w:p w14:paraId="494ABE48" w14:textId="4110B5EF" w:rsidR="008D1B5A" w:rsidRPr="00C90DAC" w:rsidRDefault="008D1B5A" w:rsidP="00047E44">
      <w:pPr>
        <w:tabs>
          <w:tab w:val="center" w:leader="dot" w:pos="5103"/>
          <w:tab w:val="center" w:leader="dot" w:pos="9498"/>
        </w:tabs>
        <w:spacing w:line="336" w:lineRule="auto"/>
        <w:rPr>
          <w:rFonts w:eastAsia="Calibri"/>
        </w:rPr>
      </w:pPr>
      <w:bookmarkStart w:id="1" w:name="_Hlk215060249"/>
      <w:r>
        <w:rPr>
          <w:rFonts w:eastAsia="Calibri"/>
        </w:rPr>
        <w:t xml:space="preserve">Mã sinh viên: </w:t>
      </w:r>
      <w:r w:rsidR="006557B8">
        <w:rPr>
          <w:rFonts w:eastAsia="Calibri"/>
        </w:rPr>
        <w:t>DTC22520011</w:t>
      </w:r>
      <w:r w:rsidR="003B167A">
        <w:rPr>
          <w:rFonts w:eastAsia="Calibri"/>
        </w:rPr>
        <w:t>6</w:t>
      </w:r>
      <w:r>
        <w:rPr>
          <w:rFonts w:eastAsia="Calibri"/>
        </w:rPr>
        <w:tab/>
      </w:r>
      <w:r w:rsidRPr="000D5EB3">
        <w:rPr>
          <w:rFonts w:eastAsia="Calibri"/>
        </w:rPr>
        <w:t>Lớp:</w:t>
      </w:r>
      <w:r>
        <w:rPr>
          <w:rFonts w:eastAsia="Calibri"/>
        </w:rPr>
        <w:t xml:space="preserve"> </w:t>
      </w:r>
      <w:r w:rsidR="006557B8">
        <w:rPr>
          <w:rFonts w:eastAsia="Calibri"/>
        </w:rPr>
        <w:t>CNTT K21I</w:t>
      </w:r>
      <w:r>
        <w:rPr>
          <w:rFonts w:eastAsia="Calibri"/>
        </w:rPr>
        <w:tab/>
      </w:r>
    </w:p>
    <w:bookmarkEnd w:id="1"/>
    <w:p w14:paraId="5372B589" w14:textId="6952B85A" w:rsidR="008D1B5A" w:rsidRPr="00956105" w:rsidRDefault="008D1B5A" w:rsidP="00047E44">
      <w:pPr>
        <w:tabs>
          <w:tab w:val="left" w:leader="dot" w:pos="4820"/>
          <w:tab w:val="left" w:leader="dot" w:pos="9498"/>
        </w:tabs>
        <w:spacing w:line="336" w:lineRule="auto"/>
        <w:rPr>
          <w:rFonts w:eastAsia="Calibri"/>
        </w:rPr>
      </w:pPr>
      <w:r w:rsidRPr="00956105">
        <w:rPr>
          <w:rFonts w:eastAsia="Calibri"/>
        </w:rPr>
        <w:t>Điện thoại:</w:t>
      </w:r>
      <w:r w:rsidR="003B167A">
        <w:rPr>
          <w:rFonts w:eastAsia="Calibri"/>
        </w:rPr>
        <w:t>0366 058 070</w:t>
      </w:r>
      <w:r w:rsidRPr="00956105">
        <w:rPr>
          <w:rFonts w:eastAsia="Calibri"/>
        </w:rPr>
        <w:tab/>
        <w:t xml:space="preserve">Email: </w:t>
      </w:r>
      <w:hyperlink r:id="rId8" w:history="1">
        <w:r w:rsidR="003B167A" w:rsidRPr="00DF684C">
          <w:rPr>
            <w:rStyle w:val="Hyperlink"/>
            <w:rFonts w:eastAsia="Calibri"/>
          </w:rPr>
          <w:t>dtc225200116@ictu.edu.vn</w:t>
        </w:r>
      </w:hyperlink>
      <w:r w:rsidR="003B167A">
        <w:rPr>
          <w:rFonts w:eastAsia="Calibri"/>
        </w:rPr>
        <w:t xml:space="preserve"> </w:t>
      </w:r>
      <w:r w:rsidRPr="00956105">
        <w:rPr>
          <w:rFonts w:eastAsia="Calibri"/>
        </w:rPr>
        <w:tab/>
      </w:r>
    </w:p>
    <w:p w14:paraId="72AB1964" w14:textId="77777777" w:rsidR="008D1B5A" w:rsidRPr="00C90DAC" w:rsidRDefault="008D1B5A" w:rsidP="00047E44">
      <w:pPr>
        <w:tabs>
          <w:tab w:val="left" w:leader="dot" w:pos="9072"/>
        </w:tabs>
        <w:spacing w:line="336" w:lineRule="auto"/>
        <w:rPr>
          <w:rFonts w:eastAsia="Calibri"/>
          <w:b/>
        </w:rPr>
      </w:pPr>
      <w:r w:rsidRPr="00C90DAC">
        <w:rPr>
          <w:rFonts w:eastAsia="Calibri"/>
          <w:b/>
        </w:rPr>
        <w:t xml:space="preserve">2. Thông tin về </w:t>
      </w:r>
      <w:r>
        <w:rPr>
          <w:rFonts w:eastAsia="Calibri"/>
          <w:b/>
        </w:rPr>
        <w:t>giảng viên hướng dẫn</w:t>
      </w:r>
    </w:p>
    <w:p w14:paraId="28F9FC41" w14:textId="5CB897D3" w:rsidR="008D1B5A" w:rsidRPr="00C90DAC" w:rsidRDefault="008D1B5A" w:rsidP="00047E44">
      <w:pPr>
        <w:tabs>
          <w:tab w:val="left" w:leader="dot" w:pos="9498"/>
        </w:tabs>
        <w:spacing w:line="336" w:lineRule="auto"/>
        <w:rPr>
          <w:rFonts w:eastAsia="Calibri"/>
        </w:rPr>
      </w:pPr>
      <w:r w:rsidRPr="00C90DAC">
        <w:rPr>
          <w:rFonts w:eastAsia="Calibri"/>
        </w:rPr>
        <w:t>Họ và tên:</w:t>
      </w:r>
      <w:r w:rsidR="006557B8">
        <w:rPr>
          <w:rFonts w:eastAsia="Calibri"/>
        </w:rPr>
        <w:t xml:space="preserve"> Trần Văn Khánh</w:t>
      </w:r>
      <w:r w:rsidRPr="00C90DAC">
        <w:rPr>
          <w:rFonts w:eastAsia="Calibri"/>
        </w:rPr>
        <w:tab/>
      </w:r>
    </w:p>
    <w:p w14:paraId="194F04E2" w14:textId="7CC989F7" w:rsidR="008D1B5A" w:rsidRDefault="008D1B5A" w:rsidP="00047E44">
      <w:pPr>
        <w:tabs>
          <w:tab w:val="left" w:leader="dot" w:pos="9498"/>
        </w:tabs>
        <w:spacing w:line="336" w:lineRule="auto"/>
        <w:rPr>
          <w:rFonts w:eastAsia="Calibri"/>
        </w:rPr>
      </w:pPr>
      <w:r w:rsidRPr="00C90DAC">
        <w:rPr>
          <w:rFonts w:eastAsia="Calibri"/>
        </w:rPr>
        <w:t xml:space="preserve">Học hàm, học vị: </w:t>
      </w:r>
      <w:r w:rsidR="006557B8">
        <w:rPr>
          <w:rFonts w:eastAsia="Calibri"/>
        </w:rPr>
        <w:t>Tiến sĩ</w:t>
      </w:r>
      <w:r w:rsidRPr="00C90DAC">
        <w:rPr>
          <w:rFonts w:eastAsia="Calibri"/>
        </w:rPr>
        <w:tab/>
      </w:r>
    </w:p>
    <w:p w14:paraId="077B1F95" w14:textId="7D448A51" w:rsidR="00047E44" w:rsidRPr="00C90DAC" w:rsidRDefault="00047E44" w:rsidP="00047E44">
      <w:pPr>
        <w:tabs>
          <w:tab w:val="left" w:leader="dot" w:pos="4820"/>
          <w:tab w:val="left" w:leader="dot" w:pos="9498"/>
        </w:tabs>
        <w:spacing w:line="336" w:lineRule="auto"/>
        <w:rPr>
          <w:rFonts w:eastAsia="Calibri"/>
        </w:rPr>
      </w:pPr>
      <w:bookmarkStart w:id="2" w:name="_Hlk215060143"/>
      <w:r w:rsidRPr="00C90DAC">
        <w:rPr>
          <w:rFonts w:eastAsia="Calibri"/>
        </w:rPr>
        <w:t>Khoa</w:t>
      </w:r>
      <w:r w:rsidRPr="00956105">
        <w:rPr>
          <w:rFonts w:eastAsia="Calibri"/>
        </w:rPr>
        <w:t xml:space="preserve">: </w:t>
      </w:r>
      <w:r w:rsidR="006557B8">
        <w:rPr>
          <w:rFonts w:eastAsia="Calibri"/>
        </w:rPr>
        <w:t>Công nghệ Thông tin</w:t>
      </w:r>
      <w:r w:rsidRPr="00956105">
        <w:rPr>
          <w:rFonts w:eastAsia="Calibri"/>
        </w:rPr>
        <w:tab/>
      </w:r>
      <w:r>
        <w:rPr>
          <w:rFonts w:eastAsia="Calibri"/>
        </w:rPr>
        <w:t>Bộ môn</w:t>
      </w:r>
      <w:r w:rsidRPr="00956105">
        <w:rPr>
          <w:rFonts w:eastAsia="Calibri"/>
        </w:rPr>
        <w:t xml:space="preserve">: </w:t>
      </w:r>
      <w:r w:rsidR="006557B8">
        <w:rPr>
          <w:rFonts w:eastAsia="Calibri"/>
        </w:rPr>
        <w:t>Khoa học máy tính</w:t>
      </w:r>
      <w:r w:rsidRPr="00956105">
        <w:rPr>
          <w:rFonts w:eastAsia="Calibri"/>
        </w:rPr>
        <w:tab/>
      </w:r>
    </w:p>
    <w:bookmarkEnd w:id="2"/>
    <w:p w14:paraId="19774390" w14:textId="20E5DABC" w:rsidR="008D1B5A" w:rsidRPr="008D1B5A" w:rsidRDefault="008D1B5A" w:rsidP="00047E44">
      <w:pPr>
        <w:tabs>
          <w:tab w:val="left" w:leader="dot" w:pos="4820"/>
          <w:tab w:val="left" w:leader="dot" w:pos="9498"/>
        </w:tabs>
        <w:spacing w:line="336" w:lineRule="auto"/>
        <w:rPr>
          <w:rFonts w:eastAsia="Calibri"/>
        </w:rPr>
      </w:pPr>
      <w:r w:rsidRPr="00956105">
        <w:rPr>
          <w:rFonts w:eastAsia="Calibri"/>
        </w:rPr>
        <w:t xml:space="preserve">Điện thoại: </w:t>
      </w:r>
      <w:r w:rsidR="006557B8" w:rsidRPr="006557B8">
        <w:rPr>
          <w:rFonts w:eastAsia="Calibri"/>
        </w:rPr>
        <w:t>0838672666</w:t>
      </w:r>
      <w:r w:rsidR="003B167A">
        <w:rPr>
          <w:rFonts w:eastAsia="Calibri"/>
        </w:rPr>
        <w:t xml:space="preserve"> </w:t>
      </w:r>
      <w:r w:rsidRPr="00956105">
        <w:rPr>
          <w:rFonts w:eastAsia="Calibri"/>
        </w:rPr>
        <w:tab/>
        <w:t xml:space="preserve">Email: </w:t>
      </w:r>
      <w:hyperlink r:id="rId9" w:history="1">
        <w:r w:rsidR="003B167A" w:rsidRPr="00DF684C">
          <w:rPr>
            <w:rStyle w:val="Hyperlink"/>
            <w:rFonts w:eastAsia="Calibri"/>
          </w:rPr>
          <w:t>tvkhanh@ictu.edu.vn</w:t>
        </w:r>
      </w:hyperlink>
      <w:r w:rsidR="003B167A">
        <w:rPr>
          <w:rFonts w:eastAsia="Calibri"/>
        </w:rPr>
        <w:t xml:space="preserve"> </w:t>
      </w:r>
      <w:r w:rsidRPr="00956105">
        <w:rPr>
          <w:rFonts w:eastAsia="Calibri"/>
        </w:rPr>
        <w:tab/>
      </w:r>
    </w:p>
    <w:p w14:paraId="0F67BA24" w14:textId="2CB18518" w:rsidR="00D8404C" w:rsidRPr="00FE726B" w:rsidRDefault="008D1B5A" w:rsidP="00047E44">
      <w:pPr>
        <w:tabs>
          <w:tab w:val="center" w:leader="dot" w:pos="9498"/>
        </w:tabs>
        <w:spacing w:line="336" w:lineRule="auto"/>
        <w:rPr>
          <w:b/>
          <w:bCs/>
          <w:szCs w:val="26"/>
        </w:rPr>
      </w:pPr>
      <w:r>
        <w:rPr>
          <w:b/>
          <w:bCs/>
          <w:szCs w:val="26"/>
        </w:rPr>
        <w:t>3</w:t>
      </w:r>
      <w:r w:rsidR="00126952" w:rsidRPr="00FE726B">
        <w:rPr>
          <w:b/>
          <w:bCs/>
          <w:szCs w:val="26"/>
        </w:rPr>
        <w:t xml:space="preserve">. Đề tài: </w:t>
      </w:r>
      <w:r w:rsidR="00777A3E" w:rsidRPr="00777A3E">
        <w:rPr>
          <w:szCs w:val="26"/>
        </w:rPr>
        <w:t>Ứng dụng mô hình ngôn ngữ lớn (LLM) trong xây dựng hệ thống chatbot hỗ trợ bệnh nhân tại bệnh viện</w:t>
      </w:r>
      <w:r w:rsidR="00126952" w:rsidRPr="00FE726B">
        <w:rPr>
          <w:szCs w:val="26"/>
        </w:rPr>
        <w:tab/>
      </w:r>
      <w:r w:rsidR="00126952" w:rsidRPr="00FE726B">
        <w:rPr>
          <w:szCs w:val="26"/>
        </w:rPr>
        <w:tab/>
      </w:r>
      <w:r w:rsidR="00126952" w:rsidRPr="00FE726B">
        <w:rPr>
          <w:b/>
          <w:bCs/>
          <w:szCs w:val="26"/>
        </w:rPr>
        <w:t xml:space="preserve"> </w:t>
      </w:r>
    </w:p>
    <w:p w14:paraId="195CADDA" w14:textId="655989D8" w:rsidR="00D8404C" w:rsidRPr="00FE726B" w:rsidRDefault="008D1B5A" w:rsidP="00047E44">
      <w:pPr>
        <w:spacing w:line="336" w:lineRule="auto"/>
        <w:rPr>
          <w:szCs w:val="26"/>
        </w:rPr>
      </w:pPr>
      <w:r>
        <w:rPr>
          <w:b/>
          <w:bCs/>
          <w:szCs w:val="26"/>
        </w:rPr>
        <w:t>4</w:t>
      </w:r>
      <w:r w:rsidR="00126952" w:rsidRPr="00FE726B">
        <w:rPr>
          <w:b/>
          <w:bCs/>
          <w:szCs w:val="26"/>
        </w:rPr>
        <w:t>. Thời gian thực hiện:</w:t>
      </w:r>
      <w:r w:rsidR="00126952" w:rsidRPr="00FE726B">
        <w:rPr>
          <w:szCs w:val="26"/>
        </w:rPr>
        <w:t xml:space="preserve"> </w:t>
      </w:r>
      <w:r w:rsidR="00DB47D3">
        <w:rPr>
          <w:szCs w:val="26"/>
        </w:rPr>
        <w:t>10</w:t>
      </w:r>
      <w:r w:rsidR="00126952" w:rsidRPr="00FE726B">
        <w:rPr>
          <w:szCs w:val="26"/>
        </w:rPr>
        <w:t xml:space="preserve"> tuần, từ </w:t>
      </w:r>
      <w:r w:rsidR="00DB47D3">
        <w:rPr>
          <w:szCs w:val="26"/>
        </w:rPr>
        <w:t>ngày</w:t>
      </w:r>
      <w:r w:rsidR="005B2653">
        <w:rPr>
          <w:szCs w:val="26"/>
        </w:rPr>
        <w:t xml:space="preserve"> </w:t>
      </w:r>
      <w:r w:rsidR="006557B8" w:rsidRPr="006557B8">
        <w:rPr>
          <w:szCs w:val="26"/>
        </w:rPr>
        <w:t>09/03/2026</w:t>
      </w:r>
      <w:r w:rsidR="003C6059" w:rsidRPr="00FE726B">
        <w:rPr>
          <w:szCs w:val="26"/>
        </w:rPr>
        <w:t xml:space="preserve"> </w:t>
      </w:r>
      <w:r w:rsidR="00126952" w:rsidRPr="00FE726B">
        <w:rPr>
          <w:szCs w:val="26"/>
        </w:rPr>
        <w:t xml:space="preserve">đến </w:t>
      </w:r>
      <w:r w:rsidR="00DB47D3">
        <w:rPr>
          <w:szCs w:val="26"/>
        </w:rPr>
        <w:t xml:space="preserve">ngày </w:t>
      </w:r>
      <w:r w:rsidR="006557B8" w:rsidRPr="006557B8">
        <w:rPr>
          <w:szCs w:val="26"/>
        </w:rPr>
        <w:t>22/05/2026</w:t>
      </w:r>
    </w:p>
    <w:p w14:paraId="753D4C2B" w14:textId="77777777" w:rsidR="006827A2" w:rsidRDefault="008D1B5A" w:rsidP="00047E44">
      <w:pPr>
        <w:tabs>
          <w:tab w:val="center" w:leader="dot" w:pos="9498"/>
        </w:tabs>
        <w:spacing w:line="336" w:lineRule="auto"/>
        <w:rPr>
          <w:b/>
          <w:bCs/>
          <w:szCs w:val="26"/>
        </w:rPr>
      </w:pPr>
      <w:r>
        <w:rPr>
          <w:b/>
          <w:bCs/>
          <w:szCs w:val="26"/>
        </w:rPr>
        <w:t xml:space="preserve">5. </w:t>
      </w:r>
      <w:r w:rsidR="00126952" w:rsidRPr="00FE726B">
        <w:rPr>
          <w:b/>
          <w:bCs/>
          <w:szCs w:val="26"/>
        </w:rPr>
        <w:t xml:space="preserve">Mục tiêu: </w:t>
      </w:r>
    </w:p>
    <w:p w14:paraId="4A30A262" w14:textId="77777777" w:rsidR="006827A2" w:rsidRPr="006827A2" w:rsidRDefault="006827A2" w:rsidP="006827A2">
      <w:pPr>
        <w:numPr>
          <w:ilvl w:val="0"/>
          <w:numId w:val="36"/>
        </w:numPr>
        <w:tabs>
          <w:tab w:val="center" w:leader="dot" w:pos="9498"/>
        </w:tabs>
        <w:spacing w:line="336" w:lineRule="auto"/>
        <w:rPr>
          <w:szCs w:val="26"/>
          <w:lang w:val="en-US"/>
        </w:rPr>
      </w:pPr>
      <w:r w:rsidRPr="006827A2">
        <w:rPr>
          <w:szCs w:val="26"/>
          <w:lang w:val="en-US"/>
        </w:rPr>
        <w:t>Nghiên cứu cơ sở lý thuyết về trí tuệ nhân tạo, mô hình ngôn ngữ lớn (LLM) và các kỹ thuật xây dựng chatbot thông minh.</w:t>
      </w:r>
    </w:p>
    <w:p w14:paraId="46D2623E" w14:textId="5C7520B9" w:rsidR="006827A2" w:rsidRPr="006827A2" w:rsidRDefault="006827A2" w:rsidP="006827A2">
      <w:pPr>
        <w:numPr>
          <w:ilvl w:val="0"/>
          <w:numId w:val="36"/>
        </w:numPr>
        <w:tabs>
          <w:tab w:val="center" w:leader="dot" w:pos="9498"/>
        </w:tabs>
        <w:spacing w:line="336" w:lineRule="auto"/>
        <w:rPr>
          <w:szCs w:val="26"/>
          <w:lang w:val="en-US"/>
        </w:rPr>
      </w:pPr>
      <w:r w:rsidRPr="006827A2">
        <w:rPr>
          <w:szCs w:val="26"/>
          <w:lang w:val="en-US"/>
        </w:rPr>
        <w:t>Tìm hiểu phương pháp RAG để kết hợp mô hình ngôn ngữ với hệ thống truy xuất tri thức từ dữ liệu bệnh viện.</w:t>
      </w:r>
    </w:p>
    <w:p w14:paraId="100FB9CC" w14:textId="77777777" w:rsidR="006827A2" w:rsidRPr="006827A2" w:rsidRDefault="006827A2" w:rsidP="006827A2">
      <w:pPr>
        <w:numPr>
          <w:ilvl w:val="0"/>
          <w:numId w:val="36"/>
        </w:numPr>
        <w:tabs>
          <w:tab w:val="center" w:leader="dot" w:pos="9498"/>
        </w:tabs>
        <w:spacing w:line="336" w:lineRule="auto"/>
        <w:rPr>
          <w:szCs w:val="26"/>
          <w:lang w:val="en-US"/>
        </w:rPr>
      </w:pPr>
      <w:r w:rsidRPr="006827A2">
        <w:rPr>
          <w:szCs w:val="26"/>
          <w:lang w:val="en-US"/>
        </w:rPr>
        <w:t>Xây dựng hệ thống chatbot hỗ trợ bệnh nhân có khả năng cung cấp thông tin về quy trình khám chữa bệnh, dịch vụ y tế và các hướng dẫn cơ bản trước khi khám.</w:t>
      </w:r>
    </w:p>
    <w:p w14:paraId="46576F59" w14:textId="2CC7258D" w:rsidR="006827A2" w:rsidRPr="006827A2" w:rsidRDefault="006827A2" w:rsidP="006827A2">
      <w:pPr>
        <w:numPr>
          <w:ilvl w:val="0"/>
          <w:numId w:val="36"/>
        </w:numPr>
        <w:tabs>
          <w:tab w:val="center" w:leader="dot" w:pos="9498"/>
        </w:tabs>
        <w:spacing w:line="336" w:lineRule="auto"/>
        <w:rPr>
          <w:szCs w:val="26"/>
          <w:lang w:val="en-US"/>
        </w:rPr>
      </w:pPr>
      <w:r w:rsidRPr="006827A2">
        <w:rPr>
          <w:szCs w:val="26"/>
          <w:lang w:val="en-US"/>
        </w:rPr>
        <w:t>Phát triển ứng dụng chatbot (mobile app) cho phép người dùng tương tác tự nhiên bằng ngôn ngữ tiếng Việt.</w:t>
      </w:r>
    </w:p>
    <w:p w14:paraId="13865592" w14:textId="3D92FD1B" w:rsidR="00126952" w:rsidRPr="006827A2" w:rsidRDefault="006827A2" w:rsidP="00047E44">
      <w:pPr>
        <w:numPr>
          <w:ilvl w:val="0"/>
          <w:numId w:val="36"/>
        </w:numPr>
        <w:tabs>
          <w:tab w:val="center" w:leader="dot" w:pos="9498"/>
        </w:tabs>
        <w:spacing w:line="336" w:lineRule="auto"/>
        <w:rPr>
          <w:szCs w:val="26"/>
          <w:lang w:val="en-US"/>
        </w:rPr>
      </w:pPr>
      <w:r w:rsidRPr="006827A2">
        <w:rPr>
          <w:szCs w:val="26"/>
          <w:lang w:val="en-US"/>
        </w:rPr>
        <w:t>Đánh giá hiệu quả của hệ thống thông qua các tiêu chí như độ chính xác thông tin, khả năng trả lời câu hỏi và trải nghiệm người dùng.</w:t>
      </w:r>
      <w:r w:rsidR="00126952" w:rsidRPr="006827A2">
        <w:rPr>
          <w:szCs w:val="26"/>
        </w:rPr>
        <w:tab/>
      </w:r>
    </w:p>
    <w:p w14:paraId="238D7F8F" w14:textId="77777777" w:rsidR="002D1F7C" w:rsidRDefault="002D1F7C" w:rsidP="00047E44">
      <w:pPr>
        <w:tabs>
          <w:tab w:val="center" w:leader="dot" w:pos="9498"/>
        </w:tabs>
        <w:spacing w:line="336" w:lineRule="auto"/>
        <w:rPr>
          <w:szCs w:val="26"/>
        </w:rPr>
      </w:pPr>
      <w:r>
        <w:rPr>
          <w:szCs w:val="26"/>
        </w:rPr>
        <w:tab/>
      </w:r>
    </w:p>
    <w:p w14:paraId="0663494D" w14:textId="77777777" w:rsidR="002D1F7C" w:rsidRDefault="002D1F7C" w:rsidP="00047E44">
      <w:pPr>
        <w:tabs>
          <w:tab w:val="center" w:leader="dot" w:pos="9498"/>
        </w:tabs>
        <w:spacing w:line="336" w:lineRule="auto"/>
        <w:rPr>
          <w:szCs w:val="26"/>
        </w:rPr>
      </w:pPr>
      <w:r>
        <w:rPr>
          <w:szCs w:val="26"/>
        </w:rPr>
        <w:tab/>
      </w:r>
    </w:p>
    <w:p w14:paraId="29FFB2DD" w14:textId="77777777" w:rsidR="002D1F7C" w:rsidRPr="00FE726B" w:rsidRDefault="002D1F7C" w:rsidP="00047E44">
      <w:pPr>
        <w:tabs>
          <w:tab w:val="center" w:leader="dot" w:pos="9498"/>
        </w:tabs>
        <w:spacing w:line="336" w:lineRule="auto"/>
        <w:rPr>
          <w:b/>
          <w:bCs/>
          <w:szCs w:val="26"/>
        </w:rPr>
      </w:pPr>
      <w:r>
        <w:rPr>
          <w:szCs w:val="26"/>
        </w:rPr>
        <w:tab/>
      </w:r>
    </w:p>
    <w:p w14:paraId="517DA259" w14:textId="77777777" w:rsidR="00D8404C" w:rsidRDefault="008D1B5A" w:rsidP="004275E3">
      <w:pPr>
        <w:spacing w:line="288" w:lineRule="auto"/>
        <w:rPr>
          <w:b/>
          <w:bCs/>
          <w:szCs w:val="26"/>
        </w:rPr>
      </w:pPr>
      <w:r>
        <w:rPr>
          <w:b/>
          <w:bCs/>
          <w:szCs w:val="26"/>
        </w:rPr>
        <w:t>6</w:t>
      </w:r>
      <w:r w:rsidR="003C6059" w:rsidRPr="00FE726B">
        <w:rPr>
          <w:b/>
          <w:bCs/>
          <w:szCs w:val="26"/>
        </w:rPr>
        <w:t xml:space="preserve">. </w:t>
      </w:r>
      <w:r w:rsidR="00864851">
        <w:rPr>
          <w:b/>
          <w:bCs/>
          <w:szCs w:val="26"/>
        </w:rPr>
        <w:t>Yêu cầu về c</w:t>
      </w:r>
      <w:r w:rsidR="003C6059" w:rsidRPr="00FE726B">
        <w:rPr>
          <w:b/>
          <w:bCs/>
          <w:szCs w:val="26"/>
        </w:rPr>
        <w:t>huẩn năng lực</w:t>
      </w:r>
    </w:p>
    <w:p w14:paraId="5BCA16E8" w14:textId="77777777" w:rsidR="009D0F48" w:rsidRPr="00E00D30" w:rsidRDefault="005148E1" w:rsidP="004275E3">
      <w:pPr>
        <w:spacing w:line="288" w:lineRule="auto"/>
        <w:rPr>
          <w:i/>
          <w:iCs/>
          <w:sz w:val="22"/>
          <w:szCs w:val="22"/>
        </w:rPr>
      </w:pPr>
      <w:r w:rsidRPr="00E00D30">
        <w:rPr>
          <w:i/>
          <w:iCs/>
          <w:sz w:val="22"/>
          <w:szCs w:val="22"/>
        </w:rPr>
        <w:t xml:space="preserve">Giáo viên </w:t>
      </w:r>
      <w:r w:rsidRPr="000C6AC3">
        <w:rPr>
          <w:b/>
          <w:bCs/>
          <w:i/>
          <w:iCs/>
          <w:sz w:val="22"/>
          <w:szCs w:val="22"/>
        </w:rPr>
        <w:t>không</w:t>
      </w:r>
      <w:r w:rsidRPr="00E00D30">
        <w:rPr>
          <w:i/>
          <w:iCs/>
          <w:sz w:val="22"/>
          <w:szCs w:val="22"/>
        </w:rPr>
        <w:t xml:space="preserve"> sửa nội dung này. </w:t>
      </w:r>
      <w:r w:rsidR="009D0F48" w:rsidRPr="00E00D30">
        <w:rPr>
          <w:i/>
          <w:iCs/>
          <w:sz w:val="22"/>
          <w:szCs w:val="22"/>
        </w:rPr>
        <w:t xml:space="preserve">Cố định theo hướng đề tài do </w:t>
      </w:r>
      <w:r w:rsidR="00312060">
        <w:rPr>
          <w:i/>
          <w:iCs/>
          <w:sz w:val="22"/>
          <w:szCs w:val="22"/>
        </w:rPr>
        <w:t>lãnh đạo</w:t>
      </w:r>
      <w:r w:rsidR="009D0F48" w:rsidRPr="00E00D30">
        <w:rPr>
          <w:i/>
          <w:iCs/>
          <w:sz w:val="22"/>
          <w:szCs w:val="22"/>
        </w:rPr>
        <w:t xml:space="preserve"> </w:t>
      </w:r>
      <w:r w:rsidR="00351A9D" w:rsidRPr="00E00D30">
        <w:rPr>
          <w:i/>
          <w:iCs/>
          <w:sz w:val="22"/>
          <w:szCs w:val="22"/>
        </w:rPr>
        <w:t>chuyên môn xây dựng</w:t>
      </w:r>
      <w:r w:rsidR="00F80509" w:rsidRPr="00E00D30">
        <w:rPr>
          <w:i/>
          <w:iCs/>
          <w:sz w:val="22"/>
          <w:szCs w:val="22"/>
        </w:rPr>
        <w:t>.</w:t>
      </w:r>
    </w:p>
    <w:tbl>
      <w:tblPr>
        <w:tblW w:w="0" w:type="dxa"/>
        <w:tblCellMar>
          <w:left w:w="0" w:type="dxa"/>
          <w:right w:w="0" w:type="dxa"/>
        </w:tblCellMar>
        <w:tblLook w:val="04A0" w:firstRow="1" w:lastRow="0" w:firstColumn="1" w:lastColumn="0" w:noHBand="0" w:noVBand="1"/>
      </w:tblPr>
      <w:tblGrid>
        <w:gridCol w:w="682"/>
        <w:gridCol w:w="1721"/>
        <w:gridCol w:w="738"/>
        <w:gridCol w:w="490"/>
        <w:gridCol w:w="5434"/>
        <w:gridCol w:w="556"/>
      </w:tblGrid>
      <w:tr w:rsidR="00967F1E" w:rsidRPr="00967F1E" w14:paraId="3BB04350"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2DDB5AB" w14:textId="77777777" w:rsidR="00967F1E" w:rsidRPr="00967F1E" w:rsidRDefault="00967F1E" w:rsidP="00967F1E">
            <w:pPr>
              <w:rPr>
                <w:b/>
                <w:bCs/>
                <w:sz w:val="24"/>
                <w:szCs w:val="24"/>
                <w:lang w:val="en-US"/>
              </w:rPr>
            </w:pPr>
            <w:r w:rsidRPr="00967F1E">
              <w:rPr>
                <w:b/>
                <w:bCs/>
                <w:sz w:val="24"/>
                <w:szCs w:val="24"/>
                <w:lang w:val="en-US"/>
              </w:rPr>
              <w:lastRenderedPageBreak/>
              <w:t>Mã CLO</w:t>
            </w:r>
          </w:p>
        </w:tc>
        <w:tc>
          <w:tcPr>
            <w:tcW w:w="0" w:type="auto"/>
            <w:vMerge w:val="restart"/>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E8F56D5" w14:textId="77777777" w:rsidR="00967F1E" w:rsidRPr="00967F1E" w:rsidRDefault="00967F1E" w:rsidP="00967F1E">
            <w:pPr>
              <w:rPr>
                <w:b/>
                <w:bCs/>
                <w:sz w:val="24"/>
                <w:szCs w:val="24"/>
                <w:lang w:val="en-US"/>
              </w:rPr>
            </w:pPr>
            <w:r w:rsidRPr="00967F1E">
              <w:rPr>
                <w:b/>
                <w:bCs/>
                <w:sz w:val="24"/>
                <w:szCs w:val="24"/>
                <w:lang w:val="en-US"/>
              </w:rPr>
              <w:t>Nội dung CLO</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C031102" w14:textId="77777777" w:rsidR="00967F1E" w:rsidRPr="00967F1E" w:rsidRDefault="00967F1E" w:rsidP="00967F1E">
            <w:pPr>
              <w:rPr>
                <w:b/>
                <w:bCs/>
                <w:sz w:val="24"/>
                <w:szCs w:val="24"/>
                <w:lang w:val="en-US"/>
              </w:rPr>
            </w:pPr>
            <w:r w:rsidRPr="00967F1E">
              <w:rPr>
                <w:b/>
                <w:bCs/>
                <w:sz w:val="24"/>
                <w:szCs w:val="24"/>
                <w:lang w:val="en-US"/>
              </w:rPr>
              <w:t>% của CLO</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CB03538" w14:textId="77777777" w:rsidR="00967F1E" w:rsidRPr="00967F1E" w:rsidRDefault="00967F1E" w:rsidP="00967F1E">
            <w:pPr>
              <w:rPr>
                <w:b/>
                <w:bCs/>
                <w:sz w:val="24"/>
                <w:szCs w:val="24"/>
                <w:lang w:val="en-US"/>
              </w:rPr>
            </w:pPr>
            <w:r w:rsidRPr="00967F1E">
              <w:rPr>
                <w:b/>
                <w:bCs/>
                <w:sz w:val="24"/>
                <w:szCs w:val="24"/>
                <w:lang w:val="en-US"/>
              </w:rPr>
              <w:t>Mã PI</w:t>
            </w:r>
          </w:p>
        </w:tc>
        <w:tc>
          <w:tcPr>
            <w:tcW w:w="0" w:type="auto"/>
            <w:vMerge w:val="restart"/>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EF687B9" w14:textId="77777777" w:rsidR="00967F1E" w:rsidRPr="00967F1E" w:rsidRDefault="00967F1E" w:rsidP="00967F1E">
            <w:pPr>
              <w:rPr>
                <w:b/>
                <w:bCs/>
                <w:sz w:val="24"/>
                <w:szCs w:val="24"/>
                <w:lang w:val="en-US"/>
              </w:rPr>
            </w:pPr>
            <w:r w:rsidRPr="00967F1E">
              <w:rPr>
                <w:b/>
                <w:bCs/>
                <w:sz w:val="24"/>
                <w:szCs w:val="24"/>
                <w:lang w:val="en-US"/>
              </w:rPr>
              <w:t>Nội dung PI</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2C1B100" w14:textId="77777777" w:rsidR="00967F1E" w:rsidRPr="00967F1E" w:rsidRDefault="00967F1E" w:rsidP="00967F1E">
            <w:pPr>
              <w:rPr>
                <w:b/>
                <w:bCs/>
                <w:sz w:val="24"/>
                <w:szCs w:val="24"/>
                <w:lang w:val="en-US"/>
              </w:rPr>
            </w:pPr>
            <w:r w:rsidRPr="00967F1E">
              <w:rPr>
                <w:b/>
                <w:bCs/>
                <w:sz w:val="24"/>
                <w:szCs w:val="24"/>
                <w:lang w:val="en-US"/>
              </w:rPr>
              <w:t>% của PI</w:t>
            </w:r>
          </w:p>
        </w:tc>
      </w:tr>
      <w:tr w:rsidR="00967F1E" w:rsidRPr="00967F1E" w14:paraId="67C81C0F"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41326A1" w14:textId="77777777" w:rsidR="00967F1E" w:rsidRPr="00967F1E" w:rsidRDefault="00967F1E" w:rsidP="00967F1E">
            <w:pPr>
              <w:rPr>
                <w:b/>
                <w:bCs/>
                <w:sz w:val="24"/>
                <w:szCs w:val="24"/>
                <w:lang w:val="en-US"/>
              </w:rPr>
            </w:pPr>
            <w:r w:rsidRPr="00967F1E">
              <w:rPr>
                <w:b/>
                <w:bCs/>
                <w:sz w:val="24"/>
                <w:szCs w:val="24"/>
                <w:lang w:val="en-US"/>
              </w:rPr>
              <w:t>4</w:t>
            </w: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1DBDF523" w14:textId="77777777" w:rsidR="00967F1E" w:rsidRPr="00967F1E" w:rsidRDefault="00967F1E" w:rsidP="00967F1E">
            <w:pPr>
              <w:rPr>
                <w:b/>
                <w:bCs/>
                <w:sz w:val="24"/>
                <w:szCs w:val="24"/>
                <w:lang w:val="en-US"/>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7202EE" w14:textId="77777777" w:rsidR="00967F1E" w:rsidRPr="00967F1E" w:rsidRDefault="00967F1E" w:rsidP="00967F1E">
            <w:pPr>
              <w:rPr>
                <w:b/>
                <w:bCs/>
                <w:sz w:val="24"/>
                <w:szCs w:val="24"/>
                <w:lang w:val="en-US"/>
              </w:rPr>
            </w:pPr>
            <w:r w:rsidRPr="00967F1E">
              <w:rPr>
                <w:b/>
                <w:bCs/>
                <w:sz w:val="24"/>
                <w:szCs w:val="24"/>
                <w:lang w:val="en-US"/>
              </w:rPr>
              <w:t>100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FE71550" w14:textId="77777777" w:rsidR="00967F1E" w:rsidRPr="00967F1E" w:rsidRDefault="00967F1E" w:rsidP="00967F1E">
            <w:pPr>
              <w:rPr>
                <w:b/>
                <w:bCs/>
                <w:sz w:val="24"/>
                <w:szCs w:val="24"/>
                <w:lang w:val="en-US"/>
              </w:rPr>
            </w:pPr>
            <w:r w:rsidRPr="00967F1E">
              <w:rPr>
                <w:b/>
                <w:bCs/>
                <w:sz w:val="24"/>
                <w:szCs w:val="24"/>
                <w:lang w:val="en-US"/>
              </w:rPr>
              <w:t>10</w:t>
            </w: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5F298862" w14:textId="77777777" w:rsidR="00967F1E" w:rsidRPr="00967F1E" w:rsidRDefault="00967F1E" w:rsidP="00967F1E">
            <w:pPr>
              <w:rPr>
                <w:b/>
                <w:bCs/>
                <w:sz w:val="24"/>
                <w:szCs w:val="24"/>
                <w:lang w:val="en-US"/>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7620E36" w14:textId="77777777" w:rsidR="00967F1E" w:rsidRPr="00967F1E" w:rsidRDefault="00967F1E" w:rsidP="00967F1E">
            <w:pPr>
              <w:rPr>
                <w:b/>
                <w:bCs/>
                <w:sz w:val="24"/>
                <w:szCs w:val="24"/>
                <w:lang w:val="en-US"/>
              </w:rPr>
            </w:pPr>
            <w:r w:rsidRPr="00967F1E">
              <w:rPr>
                <w:b/>
                <w:bCs/>
                <w:sz w:val="24"/>
                <w:szCs w:val="24"/>
                <w:lang w:val="en-US"/>
              </w:rPr>
              <w:t>100</w:t>
            </w:r>
          </w:p>
        </w:tc>
      </w:tr>
      <w:tr w:rsidR="00967F1E" w:rsidRPr="00967F1E" w14:paraId="2580D51C" w14:textId="77777777">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2E9619D" w14:textId="77777777" w:rsidR="00967F1E" w:rsidRPr="00967F1E" w:rsidRDefault="00967F1E" w:rsidP="00967F1E">
            <w:pPr>
              <w:rPr>
                <w:sz w:val="24"/>
                <w:szCs w:val="24"/>
                <w:lang w:val="en-US"/>
              </w:rPr>
            </w:pPr>
            <w:r w:rsidRPr="00967F1E">
              <w:rPr>
                <w:sz w:val="24"/>
                <w:szCs w:val="24"/>
                <w:lang w:val="en-US"/>
              </w:rPr>
              <w:t>1</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E5288AB" w14:textId="77777777" w:rsidR="00967F1E" w:rsidRPr="00967F1E" w:rsidRDefault="00967F1E" w:rsidP="00967F1E">
            <w:pPr>
              <w:rPr>
                <w:sz w:val="24"/>
                <w:szCs w:val="24"/>
                <w:lang w:val="en-US"/>
              </w:rPr>
            </w:pPr>
            <w:r w:rsidRPr="00967F1E">
              <w:rPr>
                <w:sz w:val="24"/>
                <w:szCs w:val="24"/>
                <w:lang w:val="en-US"/>
              </w:rPr>
              <w:t>Phân tích yêu cầu và xây dựng bài toán</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F51F0A6" w14:textId="77777777" w:rsidR="00967F1E" w:rsidRPr="00967F1E" w:rsidRDefault="00967F1E" w:rsidP="00967F1E">
            <w:pPr>
              <w:rPr>
                <w:sz w:val="24"/>
                <w:szCs w:val="24"/>
                <w:lang w:val="en-US"/>
              </w:rPr>
            </w:pPr>
            <w:r w:rsidRPr="00967F1E">
              <w:rPr>
                <w:sz w:val="24"/>
                <w:szCs w:val="24"/>
                <w:lang w:val="en-US"/>
              </w:rPr>
              <w:t>35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589E9B2" w14:textId="77777777" w:rsidR="00967F1E" w:rsidRPr="00967F1E" w:rsidRDefault="00967F1E" w:rsidP="00967F1E">
            <w:pPr>
              <w:rPr>
                <w:sz w:val="24"/>
                <w:szCs w:val="24"/>
                <w:lang w:val="en-US"/>
              </w:rPr>
            </w:pPr>
            <w:r w:rsidRPr="00967F1E">
              <w:rPr>
                <w:sz w:val="24"/>
                <w:szCs w:val="24"/>
                <w:lang w:val="en-US"/>
              </w:rPr>
              <w:t>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6D71FE3" w14:textId="77777777" w:rsidR="00967F1E" w:rsidRPr="00967F1E" w:rsidRDefault="00967F1E" w:rsidP="00967F1E">
            <w:pPr>
              <w:rPr>
                <w:sz w:val="24"/>
                <w:szCs w:val="24"/>
                <w:lang w:val="en-US"/>
              </w:rPr>
            </w:pPr>
            <w:r w:rsidRPr="00967F1E">
              <w:rPr>
                <w:sz w:val="24"/>
                <w:szCs w:val="24"/>
                <w:lang w:val="en-US"/>
              </w:rPr>
              <w:t>Xác định vấn đề và mục tiêu bài toán: Mô tả rõ bản chất, phạm vi, mục tiêu kỹ thuật và tiêu chí thành công; phân tích yêu cầu thực tế và xác định chính xác đầu vào – đầu ra của bài toán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5EF3994" w14:textId="77777777" w:rsidR="00967F1E" w:rsidRPr="00967F1E" w:rsidRDefault="00967F1E" w:rsidP="00967F1E">
            <w:pPr>
              <w:rPr>
                <w:sz w:val="24"/>
                <w:szCs w:val="24"/>
                <w:lang w:val="en-US"/>
              </w:rPr>
            </w:pPr>
            <w:r w:rsidRPr="00967F1E">
              <w:rPr>
                <w:sz w:val="24"/>
                <w:szCs w:val="24"/>
                <w:lang w:val="en-US"/>
              </w:rPr>
              <w:t>5</w:t>
            </w:r>
          </w:p>
        </w:tc>
      </w:tr>
      <w:tr w:rsidR="00967F1E" w:rsidRPr="00967F1E" w14:paraId="2C85AD2E" w14:textId="7777777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5A7C4DB1" w14:textId="77777777" w:rsidR="00967F1E" w:rsidRPr="00967F1E" w:rsidRDefault="00967F1E" w:rsidP="00967F1E">
            <w:pPr>
              <w:rPr>
                <w:sz w:val="24"/>
                <w:szCs w:val="24"/>
                <w:lang w:val="en-US"/>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6DBD53D1" w14:textId="77777777" w:rsidR="00967F1E" w:rsidRPr="00967F1E" w:rsidRDefault="00967F1E" w:rsidP="00967F1E">
            <w:pPr>
              <w:rPr>
                <w:sz w:val="24"/>
                <w:szCs w:val="24"/>
                <w:lang w:val="en-US"/>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34574EF" w14:textId="77777777" w:rsidR="00967F1E" w:rsidRPr="00967F1E" w:rsidRDefault="00967F1E" w:rsidP="00967F1E">
            <w:pPr>
              <w:rPr>
                <w:sz w:val="24"/>
                <w:szCs w:val="24"/>
                <w:lang w:val="en-US"/>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AA3BFFA" w14:textId="77777777" w:rsidR="00967F1E" w:rsidRPr="00967F1E" w:rsidRDefault="00967F1E" w:rsidP="00967F1E">
            <w:pPr>
              <w:rPr>
                <w:sz w:val="24"/>
                <w:szCs w:val="24"/>
                <w:lang w:val="en-US"/>
              </w:rPr>
            </w:pPr>
            <w:r w:rsidRPr="00967F1E">
              <w:rPr>
                <w:sz w:val="24"/>
                <w:szCs w:val="24"/>
                <w:lang w:val="en-US"/>
              </w:rPr>
              <w:t>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708BAC8" w14:textId="77777777" w:rsidR="00967F1E" w:rsidRPr="00967F1E" w:rsidRDefault="00967F1E" w:rsidP="00967F1E">
            <w:pPr>
              <w:rPr>
                <w:sz w:val="24"/>
                <w:szCs w:val="24"/>
                <w:lang w:val="en-US"/>
              </w:rPr>
            </w:pPr>
            <w:r w:rsidRPr="00967F1E">
              <w:rPr>
                <w:sz w:val="24"/>
                <w:szCs w:val="24"/>
                <w:lang w:val="en-US"/>
              </w:rPr>
              <w:t>Thu thập, mô tả và chuẩn hóa yêu cầu từ dữ liệu và người dùng: Sinh viên phân tích được yêu cầu chức năng - phi chức năng; hiểu đặc trưng dữ liệu và bối cảnh ứng dụng; chuyển hóa thành đặc tả bài toán AI/ML/DL/LLM.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4F23FC9" w14:textId="77777777" w:rsidR="00967F1E" w:rsidRPr="00967F1E" w:rsidRDefault="00967F1E" w:rsidP="00967F1E">
            <w:pPr>
              <w:rPr>
                <w:sz w:val="24"/>
                <w:szCs w:val="24"/>
                <w:lang w:val="en-US"/>
              </w:rPr>
            </w:pPr>
            <w:r w:rsidRPr="00967F1E">
              <w:rPr>
                <w:sz w:val="24"/>
                <w:szCs w:val="24"/>
                <w:lang w:val="en-US"/>
              </w:rPr>
              <w:t>15</w:t>
            </w:r>
          </w:p>
        </w:tc>
      </w:tr>
      <w:tr w:rsidR="00967F1E" w:rsidRPr="00967F1E" w14:paraId="4E9E4782" w14:textId="7777777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F51892B" w14:textId="77777777" w:rsidR="00967F1E" w:rsidRPr="00967F1E" w:rsidRDefault="00967F1E" w:rsidP="00967F1E">
            <w:pPr>
              <w:rPr>
                <w:sz w:val="24"/>
                <w:szCs w:val="24"/>
                <w:lang w:val="en-US"/>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607E6BA" w14:textId="77777777" w:rsidR="00967F1E" w:rsidRPr="00967F1E" w:rsidRDefault="00967F1E" w:rsidP="00967F1E">
            <w:pPr>
              <w:rPr>
                <w:sz w:val="24"/>
                <w:szCs w:val="24"/>
                <w:lang w:val="en-US"/>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82B3893" w14:textId="77777777" w:rsidR="00967F1E" w:rsidRPr="00967F1E" w:rsidRDefault="00967F1E" w:rsidP="00967F1E">
            <w:pPr>
              <w:rPr>
                <w:sz w:val="24"/>
                <w:szCs w:val="24"/>
                <w:lang w:val="en-US"/>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D26326C" w14:textId="77777777" w:rsidR="00967F1E" w:rsidRPr="00967F1E" w:rsidRDefault="00967F1E" w:rsidP="00967F1E">
            <w:pPr>
              <w:rPr>
                <w:sz w:val="24"/>
                <w:szCs w:val="24"/>
                <w:lang w:val="en-US"/>
              </w:rPr>
            </w:pPr>
            <w:r w:rsidRPr="00967F1E">
              <w:rPr>
                <w:sz w:val="24"/>
                <w:szCs w:val="24"/>
                <w:lang w:val="en-US"/>
              </w:rPr>
              <w:t>1.3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D693CF6" w14:textId="77777777" w:rsidR="00967F1E" w:rsidRPr="00967F1E" w:rsidRDefault="00967F1E" w:rsidP="00967F1E">
            <w:pPr>
              <w:rPr>
                <w:sz w:val="24"/>
                <w:szCs w:val="24"/>
                <w:lang w:val="en-US"/>
              </w:rPr>
            </w:pPr>
            <w:r w:rsidRPr="00967F1E">
              <w:rPr>
                <w:sz w:val="24"/>
                <w:szCs w:val="24"/>
                <w:lang w:val="en-US"/>
              </w:rPr>
              <w:t>Xây dựng mô hình bài toán theo hướng AI/ML/DL/LLM: Biểu diễn bài toán dưới dạng mô hình học máy (input, output, giả thiết, ràng buộc), xác định biến, tham số, không gian dữ liệu và lựa chọn hướng tiếp cận phù hợp.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954A081" w14:textId="77777777" w:rsidR="00967F1E" w:rsidRPr="00967F1E" w:rsidRDefault="00967F1E" w:rsidP="00967F1E">
            <w:pPr>
              <w:rPr>
                <w:sz w:val="24"/>
                <w:szCs w:val="24"/>
                <w:lang w:val="en-US"/>
              </w:rPr>
            </w:pPr>
            <w:r w:rsidRPr="00967F1E">
              <w:rPr>
                <w:sz w:val="24"/>
                <w:szCs w:val="24"/>
                <w:lang w:val="en-US"/>
              </w:rPr>
              <w:t>10</w:t>
            </w:r>
          </w:p>
        </w:tc>
      </w:tr>
      <w:tr w:rsidR="00967F1E" w:rsidRPr="00967F1E" w14:paraId="2F5555A1" w14:textId="7777777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92A2D7B" w14:textId="77777777" w:rsidR="00967F1E" w:rsidRPr="00967F1E" w:rsidRDefault="00967F1E" w:rsidP="00967F1E">
            <w:pPr>
              <w:rPr>
                <w:sz w:val="24"/>
                <w:szCs w:val="24"/>
                <w:lang w:val="en-US"/>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21F86B3" w14:textId="77777777" w:rsidR="00967F1E" w:rsidRPr="00967F1E" w:rsidRDefault="00967F1E" w:rsidP="00967F1E">
            <w:pPr>
              <w:rPr>
                <w:sz w:val="24"/>
                <w:szCs w:val="24"/>
                <w:lang w:val="en-US"/>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E7F51A7" w14:textId="77777777" w:rsidR="00967F1E" w:rsidRPr="00967F1E" w:rsidRDefault="00967F1E" w:rsidP="00967F1E">
            <w:pPr>
              <w:rPr>
                <w:sz w:val="24"/>
                <w:szCs w:val="24"/>
                <w:lang w:val="en-US"/>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56C383B" w14:textId="77777777" w:rsidR="00967F1E" w:rsidRPr="00967F1E" w:rsidRDefault="00967F1E" w:rsidP="00967F1E">
            <w:pPr>
              <w:rPr>
                <w:sz w:val="24"/>
                <w:szCs w:val="24"/>
                <w:lang w:val="en-US"/>
              </w:rPr>
            </w:pPr>
            <w:r w:rsidRPr="00967F1E">
              <w:rPr>
                <w:sz w:val="24"/>
                <w:szCs w:val="24"/>
                <w:lang w:val="en-US"/>
              </w:rPr>
              <w:t>1.4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3B5EAA0" w14:textId="77777777" w:rsidR="00967F1E" w:rsidRPr="00967F1E" w:rsidRDefault="00967F1E" w:rsidP="00967F1E">
            <w:pPr>
              <w:rPr>
                <w:sz w:val="24"/>
                <w:szCs w:val="24"/>
                <w:lang w:val="en-US"/>
              </w:rPr>
            </w:pPr>
            <w:r w:rsidRPr="00967F1E">
              <w:rPr>
                <w:sz w:val="24"/>
                <w:szCs w:val="24"/>
                <w:lang w:val="en-US"/>
              </w:rPr>
              <w:t>Đề xuất tiêu chí đánh giá và phương pháp kiểm chứng bài toán: Thiết lập được bộ tiêu chí đánh giá mô hình (accuracy, F1, MAE, v.v.)</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4F6E8FF" w14:textId="77777777" w:rsidR="00967F1E" w:rsidRPr="00967F1E" w:rsidRDefault="00967F1E" w:rsidP="00967F1E">
            <w:pPr>
              <w:rPr>
                <w:sz w:val="24"/>
                <w:szCs w:val="24"/>
                <w:lang w:val="en-US"/>
              </w:rPr>
            </w:pPr>
            <w:r w:rsidRPr="00967F1E">
              <w:rPr>
                <w:sz w:val="24"/>
                <w:szCs w:val="24"/>
                <w:lang w:val="en-US"/>
              </w:rPr>
              <w:t>5</w:t>
            </w:r>
          </w:p>
        </w:tc>
      </w:tr>
      <w:tr w:rsidR="00967F1E" w:rsidRPr="00967F1E" w14:paraId="3B8B41B5" w14:textId="77777777">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7C2D6E7" w14:textId="77777777" w:rsidR="00967F1E" w:rsidRPr="00967F1E" w:rsidRDefault="00967F1E" w:rsidP="00967F1E">
            <w:pPr>
              <w:rPr>
                <w:sz w:val="24"/>
                <w:szCs w:val="24"/>
                <w:lang w:val="en-US"/>
              </w:rPr>
            </w:pPr>
            <w:r w:rsidRPr="00967F1E">
              <w:rPr>
                <w:sz w:val="24"/>
                <w:szCs w:val="24"/>
                <w:lang w:val="en-US"/>
              </w:rPr>
              <w:t>2</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8BB5ED2" w14:textId="77777777" w:rsidR="00967F1E" w:rsidRPr="00967F1E" w:rsidRDefault="00967F1E" w:rsidP="00967F1E">
            <w:pPr>
              <w:rPr>
                <w:sz w:val="24"/>
                <w:szCs w:val="24"/>
                <w:lang w:val="en-US"/>
              </w:rPr>
            </w:pPr>
            <w:r w:rsidRPr="00967F1E">
              <w:rPr>
                <w:sz w:val="24"/>
                <w:szCs w:val="24"/>
                <w:lang w:val="en-US"/>
              </w:rPr>
              <w:t>Xây dựng/ Lựa chọn mô hình học máy/học sâu/LLM</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7315E5B" w14:textId="77777777" w:rsidR="00967F1E" w:rsidRPr="00967F1E" w:rsidRDefault="00967F1E" w:rsidP="00967F1E">
            <w:pPr>
              <w:rPr>
                <w:sz w:val="24"/>
                <w:szCs w:val="24"/>
                <w:lang w:val="en-US"/>
              </w:rPr>
            </w:pPr>
            <w:r w:rsidRPr="00967F1E">
              <w:rPr>
                <w:sz w:val="24"/>
                <w:szCs w:val="24"/>
                <w:lang w:val="en-US"/>
              </w:rPr>
              <w:t>40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BFD8826" w14:textId="77777777" w:rsidR="00967F1E" w:rsidRPr="00967F1E" w:rsidRDefault="00967F1E" w:rsidP="00967F1E">
            <w:pPr>
              <w:rPr>
                <w:sz w:val="24"/>
                <w:szCs w:val="24"/>
                <w:lang w:val="en-US"/>
              </w:rPr>
            </w:pPr>
            <w:r w:rsidRPr="00967F1E">
              <w:rPr>
                <w:sz w:val="24"/>
                <w:szCs w:val="24"/>
                <w:lang w:val="en-US"/>
              </w:rPr>
              <w:t>2.1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85CF166" w14:textId="77777777" w:rsidR="00967F1E" w:rsidRPr="00967F1E" w:rsidRDefault="00967F1E" w:rsidP="00967F1E">
            <w:pPr>
              <w:rPr>
                <w:sz w:val="24"/>
                <w:szCs w:val="24"/>
                <w:lang w:val="en-US"/>
              </w:rPr>
            </w:pPr>
            <w:r w:rsidRPr="00967F1E">
              <w:rPr>
                <w:sz w:val="24"/>
                <w:szCs w:val="24"/>
                <w:lang w:val="en-US"/>
              </w:rPr>
              <w:t>Lựa chọn mô hình phù hợp: Phân tích bài toán và đặc trưng dữ liệu để lựa chọn mô hình ML/DL/LLM thích hợp, đồng thời trình bày rõ cơ sở lý giải và kiến trúc của mô hình được chọn.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A5967F" w14:textId="77777777" w:rsidR="00967F1E" w:rsidRPr="00967F1E" w:rsidRDefault="00967F1E" w:rsidP="00967F1E">
            <w:pPr>
              <w:rPr>
                <w:sz w:val="24"/>
                <w:szCs w:val="24"/>
                <w:lang w:val="en-US"/>
              </w:rPr>
            </w:pPr>
            <w:r w:rsidRPr="00967F1E">
              <w:rPr>
                <w:sz w:val="24"/>
                <w:szCs w:val="24"/>
                <w:lang w:val="en-US"/>
              </w:rPr>
              <w:t>15</w:t>
            </w:r>
          </w:p>
        </w:tc>
      </w:tr>
      <w:tr w:rsidR="00967F1E" w:rsidRPr="00967F1E" w14:paraId="52F81A31" w14:textId="7777777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68647FBD" w14:textId="77777777" w:rsidR="00967F1E" w:rsidRPr="00967F1E" w:rsidRDefault="00967F1E" w:rsidP="00967F1E">
            <w:pPr>
              <w:rPr>
                <w:sz w:val="24"/>
                <w:szCs w:val="24"/>
                <w:lang w:val="en-US"/>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2855E55" w14:textId="77777777" w:rsidR="00967F1E" w:rsidRPr="00967F1E" w:rsidRDefault="00967F1E" w:rsidP="00967F1E">
            <w:pPr>
              <w:rPr>
                <w:sz w:val="24"/>
                <w:szCs w:val="24"/>
                <w:lang w:val="en-US"/>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180D992" w14:textId="77777777" w:rsidR="00967F1E" w:rsidRPr="00967F1E" w:rsidRDefault="00967F1E" w:rsidP="00967F1E">
            <w:pPr>
              <w:rPr>
                <w:sz w:val="24"/>
                <w:szCs w:val="24"/>
                <w:lang w:val="en-US"/>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275EBA" w14:textId="77777777" w:rsidR="00967F1E" w:rsidRPr="00967F1E" w:rsidRDefault="00967F1E" w:rsidP="00967F1E">
            <w:pPr>
              <w:rPr>
                <w:sz w:val="24"/>
                <w:szCs w:val="24"/>
                <w:lang w:val="en-US"/>
              </w:rPr>
            </w:pPr>
            <w:r w:rsidRPr="00967F1E">
              <w:rPr>
                <w:sz w:val="24"/>
                <w:szCs w:val="24"/>
                <w:lang w:val="en-US"/>
              </w:rPr>
              <w:t>2.2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C69D140" w14:textId="77777777" w:rsidR="00967F1E" w:rsidRPr="00967F1E" w:rsidRDefault="00967F1E" w:rsidP="00967F1E">
            <w:pPr>
              <w:rPr>
                <w:sz w:val="24"/>
                <w:szCs w:val="24"/>
                <w:lang w:val="en-US"/>
              </w:rPr>
            </w:pPr>
            <w:r w:rsidRPr="00967F1E">
              <w:rPr>
                <w:sz w:val="24"/>
                <w:szCs w:val="24"/>
                <w:lang w:val="en-US"/>
              </w:rPr>
              <w:t>Thiết kế và huấn luyện mô hình: Sinh viên xây dựng, huấn luyện và tối ưu mô hình theo quy trình kỹ thuật chuẩn, triển khai cài đặt và tinh chỉnh để đạt được các chỉ số đánh giá yêu cầu.</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28D54BA" w14:textId="77777777" w:rsidR="00967F1E" w:rsidRPr="00967F1E" w:rsidRDefault="00967F1E" w:rsidP="00967F1E">
            <w:pPr>
              <w:rPr>
                <w:sz w:val="24"/>
                <w:szCs w:val="24"/>
                <w:lang w:val="en-US"/>
              </w:rPr>
            </w:pPr>
            <w:r w:rsidRPr="00967F1E">
              <w:rPr>
                <w:sz w:val="24"/>
                <w:szCs w:val="24"/>
                <w:lang w:val="en-US"/>
              </w:rPr>
              <w:t>25</w:t>
            </w:r>
          </w:p>
        </w:tc>
      </w:tr>
      <w:tr w:rsidR="00967F1E" w:rsidRPr="00967F1E" w14:paraId="79F9243B" w14:textId="77777777">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311B39A" w14:textId="77777777" w:rsidR="00967F1E" w:rsidRPr="00967F1E" w:rsidRDefault="00967F1E" w:rsidP="00967F1E">
            <w:pPr>
              <w:rPr>
                <w:sz w:val="24"/>
                <w:szCs w:val="24"/>
                <w:lang w:val="en-US"/>
              </w:rPr>
            </w:pPr>
            <w:r w:rsidRPr="00967F1E">
              <w:rPr>
                <w:sz w:val="24"/>
                <w:szCs w:val="24"/>
                <w:lang w:val="en-US"/>
              </w:rPr>
              <w:t>3</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923E0B5" w14:textId="77777777" w:rsidR="00967F1E" w:rsidRPr="00967F1E" w:rsidRDefault="00967F1E" w:rsidP="00967F1E">
            <w:pPr>
              <w:rPr>
                <w:sz w:val="24"/>
                <w:szCs w:val="24"/>
                <w:lang w:val="en-US"/>
              </w:rPr>
            </w:pPr>
            <w:r w:rsidRPr="00967F1E">
              <w:rPr>
                <w:sz w:val="24"/>
                <w:szCs w:val="24"/>
                <w:lang w:val="en-US"/>
              </w:rPr>
              <w:t>Đánh giá và so sánh mô hình</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0703759" w14:textId="77777777" w:rsidR="00967F1E" w:rsidRPr="00967F1E" w:rsidRDefault="00967F1E" w:rsidP="00967F1E">
            <w:pPr>
              <w:rPr>
                <w:sz w:val="24"/>
                <w:szCs w:val="24"/>
                <w:lang w:val="en-US"/>
              </w:rPr>
            </w:pPr>
            <w:r w:rsidRPr="00967F1E">
              <w:rPr>
                <w:sz w:val="24"/>
                <w:szCs w:val="24"/>
                <w:lang w:val="en-US"/>
              </w:rPr>
              <w:t>15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C0848FE" w14:textId="77777777" w:rsidR="00967F1E" w:rsidRPr="00967F1E" w:rsidRDefault="00967F1E" w:rsidP="00967F1E">
            <w:pPr>
              <w:rPr>
                <w:sz w:val="24"/>
                <w:szCs w:val="24"/>
                <w:lang w:val="en-US"/>
              </w:rPr>
            </w:pPr>
            <w:r w:rsidRPr="00967F1E">
              <w:rPr>
                <w:sz w:val="24"/>
                <w:szCs w:val="24"/>
                <w:lang w:val="en-US"/>
              </w:rPr>
              <w:t>3.1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4E5152E" w14:textId="77777777" w:rsidR="00967F1E" w:rsidRPr="00967F1E" w:rsidRDefault="00967F1E" w:rsidP="00967F1E">
            <w:pPr>
              <w:rPr>
                <w:sz w:val="24"/>
                <w:szCs w:val="24"/>
                <w:lang w:val="en-US"/>
              </w:rPr>
            </w:pPr>
            <w:r w:rsidRPr="00967F1E">
              <w:rPr>
                <w:sz w:val="24"/>
                <w:szCs w:val="24"/>
                <w:lang w:val="en-US"/>
              </w:rPr>
              <w:t>Đánh giá hiệu năng mô hình: Áp dụng đúng các chỉ số đánh giá (Accuracy, F1, MAE, v.v.) và phân tích kết quả một cách khách quan, bám sát mục tiêu bài toán.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36A8EE8" w14:textId="77777777" w:rsidR="00967F1E" w:rsidRPr="00967F1E" w:rsidRDefault="00967F1E" w:rsidP="00967F1E">
            <w:pPr>
              <w:rPr>
                <w:sz w:val="24"/>
                <w:szCs w:val="24"/>
                <w:lang w:val="en-US"/>
              </w:rPr>
            </w:pPr>
            <w:r w:rsidRPr="00967F1E">
              <w:rPr>
                <w:sz w:val="24"/>
                <w:szCs w:val="24"/>
                <w:lang w:val="en-US"/>
              </w:rPr>
              <w:t>5</w:t>
            </w:r>
          </w:p>
        </w:tc>
      </w:tr>
      <w:tr w:rsidR="00967F1E" w:rsidRPr="00967F1E" w14:paraId="30C85711" w14:textId="7777777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65EFF659" w14:textId="77777777" w:rsidR="00967F1E" w:rsidRPr="00967F1E" w:rsidRDefault="00967F1E" w:rsidP="00967F1E">
            <w:pPr>
              <w:rPr>
                <w:sz w:val="24"/>
                <w:szCs w:val="24"/>
                <w:lang w:val="en-US"/>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1CAAB8B" w14:textId="77777777" w:rsidR="00967F1E" w:rsidRPr="00967F1E" w:rsidRDefault="00967F1E" w:rsidP="00967F1E">
            <w:pPr>
              <w:rPr>
                <w:sz w:val="24"/>
                <w:szCs w:val="24"/>
                <w:lang w:val="en-US"/>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723CCF7" w14:textId="77777777" w:rsidR="00967F1E" w:rsidRPr="00967F1E" w:rsidRDefault="00967F1E" w:rsidP="00967F1E">
            <w:pPr>
              <w:rPr>
                <w:sz w:val="24"/>
                <w:szCs w:val="24"/>
                <w:lang w:val="en-US"/>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37ACE8F" w14:textId="77777777" w:rsidR="00967F1E" w:rsidRPr="00967F1E" w:rsidRDefault="00967F1E" w:rsidP="00967F1E">
            <w:pPr>
              <w:rPr>
                <w:sz w:val="24"/>
                <w:szCs w:val="24"/>
                <w:lang w:val="en-US"/>
              </w:rPr>
            </w:pPr>
            <w:r w:rsidRPr="00967F1E">
              <w:rPr>
                <w:sz w:val="24"/>
                <w:szCs w:val="24"/>
                <w:lang w:val="en-US"/>
              </w:rPr>
              <w:t>3.2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95331F2" w14:textId="77777777" w:rsidR="00967F1E" w:rsidRPr="00967F1E" w:rsidRDefault="00967F1E" w:rsidP="00967F1E">
            <w:pPr>
              <w:rPr>
                <w:sz w:val="24"/>
                <w:szCs w:val="24"/>
                <w:lang w:val="en-US"/>
              </w:rPr>
            </w:pPr>
            <w:r w:rsidRPr="00967F1E">
              <w:rPr>
                <w:sz w:val="24"/>
                <w:szCs w:val="24"/>
                <w:lang w:val="en-US"/>
              </w:rPr>
              <w:t>So sánh và luận giải sự khác biệt giữa các mô hình: Thực hiện so sánh kết quả giữa các mô hình, rút ra nhận xét khoa học và giải thích.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7AFDD43" w14:textId="77777777" w:rsidR="00967F1E" w:rsidRPr="00967F1E" w:rsidRDefault="00967F1E" w:rsidP="00967F1E">
            <w:pPr>
              <w:rPr>
                <w:sz w:val="24"/>
                <w:szCs w:val="24"/>
                <w:lang w:val="en-US"/>
              </w:rPr>
            </w:pPr>
            <w:r w:rsidRPr="00967F1E">
              <w:rPr>
                <w:sz w:val="24"/>
                <w:szCs w:val="24"/>
                <w:lang w:val="en-US"/>
              </w:rPr>
              <w:t>10</w:t>
            </w:r>
          </w:p>
        </w:tc>
      </w:tr>
      <w:tr w:rsidR="00967F1E" w:rsidRPr="00967F1E" w14:paraId="72B12C80" w14:textId="77777777">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0C0E73E" w14:textId="77777777" w:rsidR="00967F1E" w:rsidRPr="00967F1E" w:rsidRDefault="00967F1E" w:rsidP="00967F1E">
            <w:pPr>
              <w:rPr>
                <w:sz w:val="24"/>
                <w:szCs w:val="24"/>
                <w:lang w:val="en-US"/>
              </w:rPr>
            </w:pPr>
            <w:r w:rsidRPr="00967F1E">
              <w:rPr>
                <w:sz w:val="24"/>
                <w:szCs w:val="24"/>
                <w:lang w:val="en-US"/>
              </w:rPr>
              <w:t>4</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373F49D" w14:textId="77777777" w:rsidR="00967F1E" w:rsidRPr="00967F1E" w:rsidRDefault="00967F1E" w:rsidP="00967F1E">
            <w:pPr>
              <w:rPr>
                <w:sz w:val="24"/>
                <w:szCs w:val="24"/>
                <w:lang w:val="en-US"/>
              </w:rPr>
            </w:pPr>
            <w:r w:rsidRPr="00967F1E">
              <w:rPr>
                <w:sz w:val="24"/>
                <w:szCs w:val="24"/>
                <w:lang w:val="en-US"/>
              </w:rPr>
              <w:t>Xây dựng ứng dụng hoàn chỉnh</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7C02A1" w14:textId="77777777" w:rsidR="00967F1E" w:rsidRPr="00967F1E" w:rsidRDefault="00967F1E" w:rsidP="00967F1E">
            <w:pPr>
              <w:rPr>
                <w:sz w:val="24"/>
                <w:szCs w:val="24"/>
                <w:lang w:val="en-US"/>
              </w:rPr>
            </w:pPr>
            <w:r w:rsidRPr="00967F1E">
              <w:rPr>
                <w:sz w:val="24"/>
                <w:szCs w:val="24"/>
                <w:lang w:val="en-US"/>
              </w:rPr>
              <w:t>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A7D9AEE" w14:textId="77777777" w:rsidR="00967F1E" w:rsidRPr="00967F1E" w:rsidRDefault="00967F1E" w:rsidP="00967F1E">
            <w:pPr>
              <w:rPr>
                <w:sz w:val="24"/>
                <w:szCs w:val="24"/>
                <w:lang w:val="en-US"/>
              </w:rPr>
            </w:pPr>
            <w:r w:rsidRPr="00967F1E">
              <w:rPr>
                <w:sz w:val="24"/>
                <w:szCs w:val="24"/>
                <w:lang w:val="en-US"/>
              </w:rPr>
              <w:t>4.1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FAD5808" w14:textId="77777777" w:rsidR="00967F1E" w:rsidRPr="00967F1E" w:rsidRDefault="00967F1E" w:rsidP="00967F1E">
            <w:pPr>
              <w:rPr>
                <w:sz w:val="24"/>
                <w:szCs w:val="24"/>
                <w:lang w:val="en-US"/>
              </w:rPr>
            </w:pPr>
            <w:r w:rsidRPr="00967F1E">
              <w:rPr>
                <w:sz w:val="24"/>
                <w:szCs w:val="24"/>
                <w:lang w:val="en-US"/>
              </w:rPr>
              <w:t>Thiết kế và triển khai hệ thống ứng dụng: Xây dựng kiến trúc ứng dụng, triển khai đầy đủ các chức năng và tích hợp mô hình AI/ML/DL/LLM vào hệ thống, đồng thời phát triển giao diện người dùng đáp ứng yêu cầu sử dụng thực tế.</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816EDE5" w14:textId="77777777" w:rsidR="00967F1E" w:rsidRPr="00967F1E" w:rsidRDefault="00967F1E" w:rsidP="00967F1E">
            <w:pPr>
              <w:rPr>
                <w:sz w:val="24"/>
                <w:szCs w:val="24"/>
                <w:lang w:val="en-US"/>
              </w:rPr>
            </w:pPr>
            <w:r w:rsidRPr="00967F1E">
              <w:rPr>
                <w:sz w:val="24"/>
                <w:szCs w:val="24"/>
                <w:lang w:val="en-US"/>
              </w:rPr>
              <w:t>5</w:t>
            </w:r>
          </w:p>
        </w:tc>
      </w:tr>
      <w:tr w:rsidR="00967F1E" w:rsidRPr="00967F1E" w14:paraId="1F858A1A" w14:textId="7777777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2052131" w14:textId="77777777" w:rsidR="00967F1E" w:rsidRPr="00967F1E" w:rsidRDefault="00967F1E" w:rsidP="00967F1E">
            <w:pPr>
              <w:rPr>
                <w:sz w:val="24"/>
                <w:szCs w:val="24"/>
                <w:lang w:val="en-US"/>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69D6FD7C" w14:textId="77777777" w:rsidR="00967F1E" w:rsidRPr="00967F1E" w:rsidRDefault="00967F1E" w:rsidP="00967F1E">
            <w:pPr>
              <w:rPr>
                <w:sz w:val="24"/>
                <w:szCs w:val="24"/>
                <w:lang w:val="en-US"/>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7C77016" w14:textId="77777777" w:rsidR="00967F1E" w:rsidRPr="00967F1E" w:rsidRDefault="00967F1E" w:rsidP="00967F1E">
            <w:pPr>
              <w:rPr>
                <w:sz w:val="24"/>
                <w:szCs w:val="24"/>
                <w:lang w:val="en-US"/>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23E75D" w14:textId="77777777" w:rsidR="00967F1E" w:rsidRPr="00967F1E" w:rsidRDefault="00967F1E" w:rsidP="00967F1E">
            <w:pPr>
              <w:rPr>
                <w:sz w:val="24"/>
                <w:szCs w:val="24"/>
                <w:lang w:val="en-US"/>
              </w:rPr>
            </w:pPr>
            <w:r w:rsidRPr="00967F1E">
              <w:rPr>
                <w:sz w:val="24"/>
                <w:szCs w:val="24"/>
                <w:lang w:val="en-US"/>
              </w:rPr>
              <w:t>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6FBFDD" w14:textId="77777777" w:rsidR="00967F1E" w:rsidRPr="00967F1E" w:rsidRDefault="00967F1E" w:rsidP="00967F1E">
            <w:pPr>
              <w:rPr>
                <w:sz w:val="24"/>
                <w:szCs w:val="24"/>
                <w:lang w:val="en-US"/>
              </w:rPr>
            </w:pPr>
            <w:r w:rsidRPr="00967F1E">
              <w:rPr>
                <w:sz w:val="24"/>
                <w:szCs w:val="24"/>
                <w:lang w:val="en-US"/>
              </w:rPr>
              <w:t>Vận hành, kiểm thử và hoàn thiện sản phẩm: Hiệu năng của ứng dụng và hoàn thiện sản phẩm đáp ứng yêu cầu kỹ thuật và trải nghiệm người dùng.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7205C66" w14:textId="77777777" w:rsidR="00967F1E" w:rsidRPr="00967F1E" w:rsidRDefault="00967F1E" w:rsidP="00967F1E">
            <w:pPr>
              <w:rPr>
                <w:sz w:val="24"/>
                <w:szCs w:val="24"/>
                <w:lang w:val="en-US"/>
              </w:rPr>
            </w:pPr>
            <w:r w:rsidRPr="00967F1E">
              <w:rPr>
                <w:sz w:val="24"/>
                <w:szCs w:val="24"/>
                <w:lang w:val="en-US"/>
              </w:rPr>
              <w:t>5</w:t>
            </w:r>
          </w:p>
        </w:tc>
      </w:tr>
    </w:tbl>
    <w:p w14:paraId="610FC123" w14:textId="77777777" w:rsidR="00047E44" w:rsidRPr="00967F1E" w:rsidRDefault="00047E44" w:rsidP="00967F1E">
      <w:pPr>
        <w:rPr>
          <w:sz w:val="24"/>
          <w:szCs w:val="24"/>
        </w:rPr>
      </w:pPr>
    </w:p>
    <w:p w14:paraId="347156AC" w14:textId="77777777" w:rsidR="00D8404C" w:rsidRDefault="008D1B5A" w:rsidP="004275E3">
      <w:pPr>
        <w:spacing w:line="288" w:lineRule="auto"/>
        <w:rPr>
          <w:b/>
          <w:bCs/>
          <w:szCs w:val="26"/>
        </w:rPr>
      </w:pPr>
      <w:r>
        <w:rPr>
          <w:b/>
          <w:bCs/>
          <w:szCs w:val="26"/>
        </w:rPr>
        <w:t>7</w:t>
      </w:r>
      <w:r w:rsidR="003C6059" w:rsidRPr="003C6059">
        <w:rPr>
          <w:b/>
          <w:bCs/>
          <w:szCs w:val="26"/>
        </w:rPr>
        <w:t xml:space="preserve">. Yêu cầu về sản phẩm </w:t>
      </w:r>
    </w:p>
    <w:p w14:paraId="7B16E118" w14:textId="77777777" w:rsidR="00692610" w:rsidRDefault="00692610" w:rsidP="004275E3">
      <w:pPr>
        <w:spacing w:line="288" w:lineRule="auto"/>
        <w:rPr>
          <w:b/>
          <w:bCs/>
          <w:szCs w:val="26"/>
        </w:rPr>
      </w:pPr>
      <w:r>
        <w:rPr>
          <w:b/>
          <w:bCs/>
          <w:szCs w:val="26"/>
        </w:rPr>
        <w:t>a. Mô tả tóm tắt yêu cầu về sản phẩm của đồ án/khoá luận tốt nghiệp</w:t>
      </w:r>
    </w:p>
    <w:p w14:paraId="7A24DC6D" w14:textId="77777777" w:rsidR="006827A2" w:rsidRPr="006827A2" w:rsidRDefault="006827A2" w:rsidP="006827A2">
      <w:pPr>
        <w:tabs>
          <w:tab w:val="left" w:leader="dot" w:pos="9637"/>
        </w:tabs>
        <w:spacing w:line="360" w:lineRule="auto"/>
        <w:rPr>
          <w:szCs w:val="26"/>
          <w:lang w:val="en-US"/>
        </w:rPr>
      </w:pPr>
      <w:r w:rsidRPr="006827A2">
        <w:rPr>
          <w:szCs w:val="26"/>
          <w:lang w:val="en-US"/>
        </w:rPr>
        <w:lastRenderedPageBreak/>
        <w:t>Sản phẩm của đồ án là một hệ thống chatbot hỗ trợ bệnh nhân tại bệnh viện, sử dụng mô hình ngôn ngữ lớn kết hợp kỹ thuật RAG để truy xuất thông tin từ cơ sở dữ liệu tri thức y tế.</w:t>
      </w:r>
    </w:p>
    <w:p w14:paraId="73293163" w14:textId="434F00D4" w:rsidR="006827A2" w:rsidRPr="006827A2" w:rsidRDefault="006827A2" w:rsidP="006827A2">
      <w:pPr>
        <w:tabs>
          <w:tab w:val="left" w:leader="dot" w:pos="9637"/>
        </w:tabs>
        <w:spacing w:line="360" w:lineRule="auto"/>
        <w:rPr>
          <w:szCs w:val="26"/>
          <w:lang w:val="en-US"/>
        </w:rPr>
      </w:pPr>
      <w:r w:rsidRPr="006827A2">
        <w:rPr>
          <w:szCs w:val="26"/>
          <w:lang w:val="en-US"/>
        </w:rPr>
        <w:t>Hệ thống được triển khai dưới dạng ứng dụng chatbot cho phép người dùng đặt câu hỏi liên quan đến bệnh viện như:</w:t>
      </w:r>
    </w:p>
    <w:p w14:paraId="0E58A378" w14:textId="77777777" w:rsidR="006827A2" w:rsidRPr="006827A2" w:rsidRDefault="006827A2" w:rsidP="006827A2">
      <w:pPr>
        <w:numPr>
          <w:ilvl w:val="0"/>
          <w:numId w:val="37"/>
        </w:numPr>
        <w:tabs>
          <w:tab w:val="left" w:leader="dot" w:pos="9637"/>
        </w:tabs>
        <w:spacing w:line="360" w:lineRule="auto"/>
        <w:rPr>
          <w:szCs w:val="26"/>
          <w:lang w:val="en-US"/>
        </w:rPr>
      </w:pPr>
      <w:r w:rsidRPr="006827A2">
        <w:rPr>
          <w:szCs w:val="26"/>
          <w:lang w:val="en-US"/>
        </w:rPr>
        <w:t>Thông tin chung về bệnh viện</w:t>
      </w:r>
    </w:p>
    <w:p w14:paraId="7983F9D9" w14:textId="77777777" w:rsidR="006827A2" w:rsidRPr="006827A2" w:rsidRDefault="006827A2" w:rsidP="006827A2">
      <w:pPr>
        <w:numPr>
          <w:ilvl w:val="0"/>
          <w:numId w:val="37"/>
        </w:numPr>
        <w:tabs>
          <w:tab w:val="left" w:leader="dot" w:pos="9637"/>
        </w:tabs>
        <w:spacing w:line="360" w:lineRule="auto"/>
        <w:rPr>
          <w:szCs w:val="26"/>
          <w:lang w:val="en-US"/>
        </w:rPr>
      </w:pPr>
      <w:r w:rsidRPr="006827A2">
        <w:rPr>
          <w:szCs w:val="26"/>
          <w:lang w:val="en-US"/>
        </w:rPr>
        <w:t>Quy trình khám chữa bệnh</w:t>
      </w:r>
    </w:p>
    <w:p w14:paraId="5714F011" w14:textId="77777777" w:rsidR="006827A2" w:rsidRPr="006827A2" w:rsidRDefault="006827A2" w:rsidP="006827A2">
      <w:pPr>
        <w:numPr>
          <w:ilvl w:val="0"/>
          <w:numId w:val="37"/>
        </w:numPr>
        <w:tabs>
          <w:tab w:val="left" w:leader="dot" w:pos="9637"/>
        </w:tabs>
        <w:spacing w:line="360" w:lineRule="auto"/>
        <w:rPr>
          <w:szCs w:val="26"/>
          <w:lang w:val="en-US"/>
        </w:rPr>
      </w:pPr>
      <w:r w:rsidRPr="006827A2">
        <w:rPr>
          <w:szCs w:val="26"/>
          <w:lang w:val="en-US"/>
        </w:rPr>
        <w:t>Giá dịch vụ cơ bản</w:t>
      </w:r>
    </w:p>
    <w:p w14:paraId="594AAE4A" w14:textId="77777777" w:rsidR="006827A2" w:rsidRPr="006827A2" w:rsidRDefault="006827A2" w:rsidP="006827A2">
      <w:pPr>
        <w:numPr>
          <w:ilvl w:val="0"/>
          <w:numId w:val="37"/>
        </w:numPr>
        <w:tabs>
          <w:tab w:val="left" w:leader="dot" w:pos="9637"/>
        </w:tabs>
        <w:spacing w:line="360" w:lineRule="auto"/>
        <w:rPr>
          <w:szCs w:val="26"/>
          <w:lang w:val="en-US"/>
        </w:rPr>
      </w:pPr>
      <w:r w:rsidRPr="006827A2">
        <w:rPr>
          <w:szCs w:val="26"/>
          <w:lang w:val="en-US"/>
        </w:rPr>
        <w:t>Hướng dẫn thủ tục khám</w:t>
      </w:r>
    </w:p>
    <w:p w14:paraId="210D3F3A" w14:textId="77777777" w:rsidR="006827A2" w:rsidRPr="006827A2" w:rsidRDefault="006827A2" w:rsidP="006827A2">
      <w:pPr>
        <w:tabs>
          <w:tab w:val="left" w:leader="dot" w:pos="9637"/>
        </w:tabs>
        <w:spacing w:line="360" w:lineRule="auto"/>
        <w:rPr>
          <w:szCs w:val="26"/>
          <w:lang w:val="en-US"/>
        </w:rPr>
      </w:pPr>
      <w:r w:rsidRPr="006827A2">
        <w:rPr>
          <w:szCs w:val="26"/>
          <w:lang w:val="en-US"/>
        </w:rPr>
        <w:t>Chatbot có khả năng hiểu câu hỏi tiếng Việt, truy xuất dữ liệu liên quan và sinh câu trả lời tự nhiên.</w:t>
      </w:r>
    </w:p>
    <w:p w14:paraId="37C6430A" w14:textId="77777777" w:rsidR="00F90D72" w:rsidRDefault="00F90D72" w:rsidP="00047E44">
      <w:pPr>
        <w:tabs>
          <w:tab w:val="left" w:leader="dot" w:pos="9637"/>
        </w:tabs>
        <w:spacing w:line="360" w:lineRule="auto"/>
        <w:rPr>
          <w:szCs w:val="26"/>
        </w:rPr>
      </w:pPr>
      <w:r w:rsidRPr="00F90D72">
        <w:rPr>
          <w:szCs w:val="26"/>
        </w:rPr>
        <w:tab/>
      </w:r>
    </w:p>
    <w:p w14:paraId="4C06B112" w14:textId="77777777" w:rsidR="00F90D72" w:rsidRDefault="00F90D72" w:rsidP="00047E44">
      <w:pPr>
        <w:tabs>
          <w:tab w:val="left" w:leader="dot" w:pos="9637"/>
        </w:tabs>
        <w:spacing w:line="360" w:lineRule="auto"/>
        <w:rPr>
          <w:szCs w:val="26"/>
        </w:rPr>
      </w:pPr>
      <w:r>
        <w:rPr>
          <w:szCs w:val="26"/>
        </w:rPr>
        <w:tab/>
      </w:r>
    </w:p>
    <w:p w14:paraId="37C3E298" w14:textId="77777777" w:rsidR="00F90D72" w:rsidRPr="00F90D72" w:rsidRDefault="00F90D72" w:rsidP="00047E44">
      <w:pPr>
        <w:tabs>
          <w:tab w:val="left" w:leader="dot" w:pos="9637"/>
        </w:tabs>
        <w:spacing w:line="360" w:lineRule="auto"/>
        <w:rPr>
          <w:szCs w:val="26"/>
        </w:rPr>
      </w:pPr>
      <w:r>
        <w:rPr>
          <w:szCs w:val="26"/>
        </w:rPr>
        <w:tab/>
      </w:r>
    </w:p>
    <w:p w14:paraId="70D8C000" w14:textId="77777777" w:rsidR="00692610" w:rsidRDefault="00692610" w:rsidP="004275E3">
      <w:pPr>
        <w:spacing w:line="288" w:lineRule="auto"/>
        <w:rPr>
          <w:b/>
          <w:bCs/>
          <w:szCs w:val="26"/>
        </w:rPr>
      </w:pPr>
      <w:r>
        <w:rPr>
          <w:b/>
          <w:bCs/>
          <w:szCs w:val="26"/>
        </w:rPr>
        <w:t>b. Yêu cầu chi tiết</w:t>
      </w:r>
    </w:p>
    <w:p w14:paraId="464AB796" w14:textId="77777777" w:rsidR="00695E71" w:rsidRPr="00E00D30" w:rsidRDefault="00047E44" w:rsidP="004275E3">
      <w:pPr>
        <w:spacing w:line="288" w:lineRule="auto"/>
        <w:rPr>
          <w:i/>
          <w:color w:val="000000" w:themeColor="text1"/>
          <w:sz w:val="22"/>
          <w:szCs w:val="22"/>
        </w:rPr>
      </w:pPr>
      <w:r w:rsidRPr="00E00D30">
        <w:rPr>
          <w:i/>
          <w:iCs/>
          <w:color w:val="000000" w:themeColor="text1"/>
          <w:sz w:val="22"/>
          <w:szCs w:val="22"/>
        </w:rPr>
        <w:t>Giảng</w:t>
      </w:r>
      <w:r w:rsidR="002C7F89" w:rsidRPr="00E00D30">
        <w:rPr>
          <w:i/>
          <w:color w:val="000000" w:themeColor="text1"/>
          <w:sz w:val="22"/>
          <w:szCs w:val="22"/>
        </w:rPr>
        <w:t xml:space="preserve"> viên </w:t>
      </w:r>
      <w:r w:rsidR="001D74E1">
        <w:rPr>
          <w:i/>
          <w:color w:val="000000" w:themeColor="text1"/>
          <w:sz w:val="22"/>
          <w:szCs w:val="22"/>
        </w:rPr>
        <w:t xml:space="preserve">cung cấp bộ </w:t>
      </w:r>
      <w:r w:rsidR="001D74E1" w:rsidRPr="001D74E1">
        <w:rPr>
          <w:b/>
          <w:bCs/>
          <w:i/>
          <w:color w:val="000000" w:themeColor="text1"/>
          <w:sz w:val="22"/>
          <w:szCs w:val="22"/>
        </w:rPr>
        <w:t>yêu cầu tối thiểu</w:t>
      </w:r>
      <w:r w:rsidR="001D74E1">
        <w:rPr>
          <w:i/>
          <w:color w:val="000000" w:themeColor="text1"/>
          <w:sz w:val="22"/>
          <w:szCs w:val="22"/>
        </w:rPr>
        <w:t xml:space="preserve"> đối với sản phẩm. </w:t>
      </w:r>
      <w:r w:rsidR="00BC714A">
        <w:rPr>
          <w:i/>
          <w:color w:val="000000" w:themeColor="text1"/>
          <w:sz w:val="22"/>
          <w:szCs w:val="22"/>
        </w:rPr>
        <w:t xml:space="preserve">Nội dung đã điền ở đây là </w:t>
      </w:r>
      <w:r w:rsidR="00BC714A" w:rsidRPr="001D74E1">
        <w:rPr>
          <w:b/>
          <w:bCs/>
          <w:i/>
          <w:color w:val="000000" w:themeColor="text1"/>
          <w:sz w:val="22"/>
          <w:szCs w:val="22"/>
        </w:rPr>
        <w:t>ví dụ</w:t>
      </w:r>
      <w:r w:rsidR="00BC714A">
        <w:rPr>
          <w:i/>
          <w:color w:val="000000" w:themeColor="text1"/>
          <w:sz w:val="22"/>
          <w:szCs w:val="22"/>
        </w:rPr>
        <w:t xml:space="preserve"> do bộ môn cung cấp. </w:t>
      </w:r>
      <w:r w:rsidR="00EF4682" w:rsidRPr="00E00D30">
        <w:rPr>
          <w:i/>
          <w:color w:val="000000" w:themeColor="text1"/>
          <w:sz w:val="22"/>
          <w:szCs w:val="22"/>
        </w:rPr>
        <w:t>C</w:t>
      </w:r>
      <w:r w:rsidR="00B35AC2">
        <w:rPr>
          <w:i/>
          <w:color w:val="000000" w:themeColor="text1"/>
          <w:sz w:val="22"/>
          <w:szCs w:val="22"/>
        </w:rPr>
        <w:t>ần c</w:t>
      </w:r>
      <w:r w:rsidR="00EF4682" w:rsidRPr="00E00D30">
        <w:rPr>
          <w:i/>
          <w:color w:val="000000" w:themeColor="text1"/>
          <w:sz w:val="22"/>
          <w:szCs w:val="22"/>
        </w:rPr>
        <w:t xml:space="preserve">huyển </w:t>
      </w:r>
      <w:r w:rsidR="00695E71" w:rsidRPr="00E00D30">
        <w:rPr>
          <w:i/>
          <w:color w:val="000000" w:themeColor="text1"/>
          <w:sz w:val="22"/>
          <w:szCs w:val="22"/>
        </w:rPr>
        <w:t>hóa nội dung từ PI vào đề tài cụ thể.</w:t>
      </w:r>
      <w:r w:rsidR="00EF4682" w:rsidRPr="00E00D30">
        <w:rPr>
          <w:i/>
          <w:color w:val="000000" w:themeColor="text1"/>
          <w:sz w:val="22"/>
          <w:szCs w:val="22"/>
        </w:rPr>
        <w:t xml:space="preserve"> </w:t>
      </w:r>
      <w:r w:rsidR="003D73EF" w:rsidRPr="00E00D30">
        <w:rPr>
          <w:i/>
          <w:color w:val="000000" w:themeColor="text1"/>
          <w:sz w:val="22"/>
          <w:szCs w:val="22"/>
        </w:rPr>
        <w:t>Cần k</w:t>
      </w:r>
      <w:r w:rsidR="00EF4682" w:rsidRPr="00E00D30">
        <w:rPr>
          <w:i/>
          <w:color w:val="000000" w:themeColor="text1"/>
          <w:sz w:val="22"/>
          <w:szCs w:val="22"/>
        </w:rPr>
        <w:t>ết hợp giữa yêu cầu của PI với yêu cầu riêng của đề tài.</w:t>
      </w:r>
      <w:r w:rsidR="005D4380" w:rsidRPr="00E00D30">
        <w:rPr>
          <w:i/>
          <w:color w:val="000000" w:themeColor="text1"/>
          <w:sz w:val="22"/>
          <w:szCs w:val="22"/>
        </w:rPr>
        <w:t xml:space="preserve"> Yêu cầu chi tiết phải bao phủ đầy đủ các PI của hướng đề tài.</w:t>
      </w:r>
      <w:r w:rsidR="001D74E1">
        <w:rPr>
          <w:i/>
          <w:color w:val="000000" w:themeColor="text1"/>
          <w:sz w:val="22"/>
          <w:szCs w:val="22"/>
        </w:rPr>
        <w:t xml:space="preserve"> </w:t>
      </w:r>
    </w:p>
    <w:p w14:paraId="3B71CB6F" w14:textId="77777777" w:rsidR="003C6059" w:rsidRPr="003C6059" w:rsidRDefault="003C6059">
      <w:pPr>
        <w:rPr>
          <w:sz w:val="2"/>
          <w:szCs w:val="2"/>
        </w:rPr>
      </w:pPr>
    </w:p>
    <w:tbl>
      <w:tblPr>
        <w:tblStyle w:val="TableGrid"/>
        <w:tblW w:w="4487" w:type="pct"/>
        <w:tblLook w:val="04A0" w:firstRow="1" w:lastRow="0" w:firstColumn="1" w:lastColumn="0" w:noHBand="0" w:noVBand="1"/>
      </w:tblPr>
      <w:tblGrid>
        <w:gridCol w:w="893"/>
        <w:gridCol w:w="7746"/>
      </w:tblGrid>
      <w:tr w:rsidR="007D6737" w:rsidRPr="007D6737" w14:paraId="1CEF65B8" w14:textId="77777777" w:rsidTr="007D6737">
        <w:trPr>
          <w:trHeight w:val="315"/>
        </w:trPr>
        <w:tc>
          <w:tcPr>
            <w:tcW w:w="517" w:type="pct"/>
            <w:hideMark/>
          </w:tcPr>
          <w:p w14:paraId="17964847" w14:textId="77777777" w:rsidR="007D6737" w:rsidRPr="007D6737" w:rsidRDefault="007D6737" w:rsidP="007D6737">
            <w:pPr>
              <w:rPr>
                <w:b/>
                <w:bCs/>
                <w:sz w:val="24"/>
                <w:szCs w:val="24"/>
                <w:lang w:val="en-US"/>
              </w:rPr>
            </w:pPr>
            <w:r w:rsidRPr="007D6737">
              <w:rPr>
                <w:b/>
                <w:bCs/>
                <w:sz w:val="24"/>
                <w:szCs w:val="24"/>
                <w:lang w:val="en-US"/>
              </w:rPr>
              <w:t>Mã PI</w:t>
            </w:r>
          </w:p>
        </w:tc>
        <w:tc>
          <w:tcPr>
            <w:tcW w:w="4483" w:type="pct"/>
            <w:vMerge w:val="restart"/>
            <w:vAlign w:val="center"/>
            <w:hideMark/>
          </w:tcPr>
          <w:p w14:paraId="7B5F954B" w14:textId="77777777" w:rsidR="007D6737" w:rsidRPr="007D6737" w:rsidRDefault="007D6737" w:rsidP="007D6737">
            <w:pPr>
              <w:jc w:val="center"/>
              <w:rPr>
                <w:b/>
                <w:bCs/>
                <w:sz w:val="24"/>
                <w:szCs w:val="24"/>
                <w:lang w:val="en-US"/>
              </w:rPr>
            </w:pPr>
            <w:r w:rsidRPr="007D6737">
              <w:rPr>
                <w:b/>
                <w:bCs/>
                <w:sz w:val="24"/>
                <w:szCs w:val="24"/>
                <w:lang w:val="en-US"/>
              </w:rPr>
              <w:t>Yêu cầu chi tiết tối thiểu</w:t>
            </w:r>
          </w:p>
        </w:tc>
      </w:tr>
      <w:tr w:rsidR="007D6737" w:rsidRPr="007D6737" w14:paraId="65574F83" w14:textId="77777777" w:rsidTr="007D6737">
        <w:trPr>
          <w:trHeight w:val="315"/>
        </w:trPr>
        <w:tc>
          <w:tcPr>
            <w:tcW w:w="517" w:type="pct"/>
            <w:hideMark/>
          </w:tcPr>
          <w:p w14:paraId="271E06E8" w14:textId="77777777" w:rsidR="007D6737" w:rsidRPr="007D6737" w:rsidRDefault="007D6737" w:rsidP="007D6737">
            <w:pPr>
              <w:rPr>
                <w:sz w:val="24"/>
                <w:szCs w:val="24"/>
                <w:lang w:val="en-US"/>
              </w:rPr>
            </w:pPr>
            <w:r w:rsidRPr="007D6737">
              <w:rPr>
                <w:sz w:val="24"/>
                <w:szCs w:val="24"/>
                <w:lang w:val="en-US"/>
              </w:rPr>
              <w:t>10</w:t>
            </w:r>
          </w:p>
        </w:tc>
        <w:tc>
          <w:tcPr>
            <w:tcW w:w="4483" w:type="pct"/>
            <w:vMerge/>
            <w:hideMark/>
          </w:tcPr>
          <w:p w14:paraId="45FBBB90" w14:textId="77777777" w:rsidR="007D6737" w:rsidRPr="007D6737" w:rsidRDefault="007D6737" w:rsidP="007D6737">
            <w:pPr>
              <w:rPr>
                <w:sz w:val="24"/>
                <w:szCs w:val="24"/>
                <w:lang w:val="en-US"/>
              </w:rPr>
            </w:pPr>
          </w:p>
        </w:tc>
      </w:tr>
      <w:tr w:rsidR="007D6737" w:rsidRPr="007D6737" w14:paraId="548C8075" w14:textId="77777777" w:rsidTr="007D6737">
        <w:trPr>
          <w:trHeight w:val="315"/>
        </w:trPr>
        <w:tc>
          <w:tcPr>
            <w:tcW w:w="517" w:type="pct"/>
            <w:hideMark/>
          </w:tcPr>
          <w:p w14:paraId="61924A60" w14:textId="77777777" w:rsidR="007D6737" w:rsidRPr="007D6737" w:rsidRDefault="007D6737" w:rsidP="007D6737">
            <w:pPr>
              <w:rPr>
                <w:sz w:val="24"/>
                <w:szCs w:val="24"/>
                <w:lang w:val="en-US"/>
              </w:rPr>
            </w:pPr>
            <w:r w:rsidRPr="007D6737">
              <w:rPr>
                <w:sz w:val="24"/>
                <w:szCs w:val="24"/>
                <w:lang w:val="en-US"/>
              </w:rPr>
              <w:t>1.1</w:t>
            </w:r>
          </w:p>
        </w:tc>
        <w:tc>
          <w:tcPr>
            <w:tcW w:w="4483" w:type="pct"/>
            <w:vAlign w:val="center"/>
            <w:hideMark/>
          </w:tcPr>
          <w:p w14:paraId="5016B3A5" w14:textId="77777777" w:rsidR="006C154D" w:rsidRDefault="007D6737" w:rsidP="007D6737">
            <w:pPr>
              <w:jc w:val="left"/>
              <w:rPr>
                <w:sz w:val="24"/>
                <w:szCs w:val="24"/>
                <w:highlight w:val="yellow"/>
                <w:lang w:val="en-US"/>
              </w:rPr>
            </w:pPr>
            <w:r w:rsidRPr="007D6737">
              <w:rPr>
                <w:sz w:val="24"/>
                <w:szCs w:val="24"/>
                <w:highlight w:val="yellow"/>
                <w:lang w:val="en-US"/>
              </w:rPr>
              <w:t xml:space="preserve">Mô tả bài toán và phạm vi: </w:t>
            </w:r>
          </w:p>
          <w:p w14:paraId="17622983" w14:textId="77777777" w:rsidR="006C154D" w:rsidRDefault="006C154D" w:rsidP="007D6737">
            <w:pPr>
              <w:jc w:val="left"/>
              <w:rPr>
                <w:sz w:val="24"/>
                <w:szCs w:val="24"/>
                <w:highlight w:val="yellow"/>
                <w:lang w:val="en-US"/>
              </w:rPr>
            </w:pPr>
            <w:r>
              <w:rPr>
                <w:sz w:val="24"/>
                <w:szCs w:val="24"/>
                <w:highlight w:val="yellow"/>
                <w:lang w:val="en-US"/>
              </w:rPr>
              <w:t>- X</w:t>
            </w:r>
            <w:r w:rsidRPr="006C154D">
              <w:rPr>
                <w:sz w:val="24"/>
                <w:szCs w:val="24"/>
                <w:highlight w:val="yellow"/>
              </w:rPr>
              <w:t>ây dựng hệ thống chatbot hỗ trợ bệnh nhân tra cứu thông tin liên quan đến khám chữa bệnh tại bệnh viện. Chatbot có khả năng trả lời các câu hỏi thường gặp về thông tin bệnh viện, quy trình khám chữa bệnh, các dịch vụ y tế và hướng dẫn cơ bản cho bệnh nhân trước khi đến khám</w:t>
            </w:r>
            <w:r w:rsidR="007D6737" w:rsidRPr="007D6737">
              <w:rPr>
                <w:sz w:val="24"/>
                <w:szCs w:val="24"/>
                <w:highlight w:val="yellow"/>
                <w:lang w:val="en-US"/>
              </w:rPr>
              <w:t xml:space="preserve">. </w:t>
            </w:r>
          </w:p>
          <w:p w14:paraId="443C3365" w14:textId="5CB306CE" w:rsidR="007D6737" w:rsidRPr="006C154D" w:rsidRDefault="006C154D" w:rsidP="007D6737">
            <w:pPr>
              <w:jc w:val="left"/>
              <w:rPr>
                <w:highlight w:val="yellow"/>
                <w:lang w:val="en-US"/>
              </w:rPr>
            </w:pPr>
            <w:r>
              <w:rPr>
                <w:sz w:val="24"/>
                <w:szCs w:val="24"/>
                <w:highlight w:val="yellow"/>
                <w:lang w:val="en-US"/>
              </w:rPr>
              <w:t xml:space="preserve">- </w:t>
            </w:r>
            <w:r w:rsidRPr="006C154D">
              <w:rPr>
                <w:highlight w:val="yellow"/>
                <w:lang w:val="en-US"/>
              </w:rPr>
              <w:t>Phạm vi của hệ thống tập trung vào các nội dung sau:</w:t>
            </w:r>
            <w:r>
              <w:rPr>
                <w:highlight w:val="yellow"/>
                <w:lang w:val="en-US"/>
              </w:rPr>
              <w:t xml:space="preserve"> </w:t>
            </w:r>
            <w:r w:rsidRPr="006C154D">
              <w:rPr>
                <w:sz w:val="24"/>
                <w:szCs w:val="24"/>
                <w:highlight w:val="yellow"/>
                <w:lang w:val="en-US"/>
              </w:rPr>
              <w:t>Thông tin cơ bản về bệnh viện (địa chỉ, giờ làm việc, khoa phòng)</w:t>
            </w:r>
            <w:r>
              <w:rPr>
                <w:sz w:val="24"/>
                <w:szCs w:val="24"/>
                <w:highlight w:val="yellow"/>
                <w:lang w:val="en-US"/>
              </w:rPr>
              <w:t>, q</w:t>
            </w:r>
            <w:r w:rsidRPr="006C154D">
              <w:rPr>
                <w:sz w:val="24"/>
                <w:szCs w:val="24"/>
                <w:highlight w:val="yellow"/>
                <w:lang w:val="en-US"/>
              </w:rPr>
              <w:t>uy trình khám chữa bệnh tại bệnh viện</w:t>
            </w:r>
            <w:r>
              <w:rPr>
                <w:sz w:val="24"/>
                <w:szCs w:val="24"/>
                <w:highlight w:val="yellow"/>
                <w:lang w:val="en-US"/>
              </w:rPr>
              <w:t>, m</w:t>
            </w:r>
            <w:r w:rsidRPr="006C154D">
              <w:rPr>
                <w:sz w:val="24"/>
                <w:szCs w:val="24"/>
                <w:highlight w:val="yellow"/>
                <w:lang w:val="en-US"/>
              </w:rPr>
              <w:t>ột số thông tin cơ bản về dịch vụ y tế và chi phí tham khảo.</w:t>
            </w:r>
            <w:r w:rsidR="007D6737" w:rsidRPr="007D6737">
              <w:rPr>
                <w:sz w:val="24"/>
                <w:szCs w:val="24"/>
                <w:highlight w:val="yellow"/>
                <w:lang w:val="en-US"/>
              </w:rPr>
              <w:br/>
              <w:t xml:space="preserve">Mục tiêu kỹ thuật: </w:t>
            </w:r>
            <w:r w:rsidRPr="006C154D">
              <w:rPr>
                <w:sz w:val="24"/>
                <w:szCs w:val="24"/>
                <w:highlight w:val="yellow"/>
              </w:rPr>
              <w:t>Xây dựng hệ thống chatbot sử dụng mô hình ngôn ngữ lớn (LLM) kết hợp với kỹ thuật RA</w:t>
            </w:r>
            <w:r w:rsidRPr="006C154D">
              <w:rPr>
                <w:sz w:val="24"/>
                <w:szCs w:val="24"/>
                <w:highlight w:val="yellow"/>
              </w:rPr>
              <w:t>G</w:t>
            </w:r>
            <w:r w:rsidRPr="006C154D">
              <w:rPr>
                <w:sz w:val="24"/>
                <w:szCs w:val="24"/>
                <w:highlight w:val="yellow"/>
              </w:rPr>
              <w:t xml:space="preserve"> để trả lời câu hỏi của người dùng một cách chính xác và tự nhiên.</w:t>
            </w:r>
            <w:r w:rsidR="007D6737" w:rsidRPr="007D6737">
              <w:rPr>
                <w:sz w:val="24"/>
                <w:szCs w:val="24"/>
                <w:highlight w:val="yellow"/>
                <w:lang w:val="en-US"/>
              </w:rPr>
              <w:br/>
              <w:t xml:space="preserve">Yêu cầu thực tế: </w:t>
            </w:r>
            <w:r w:rsidRPr="006C154D">
              <w:rPr>
                <w:sz w:val="24"/>
                <w:szCs w:val="24"/>
                <w:highlight w:val="yellow"/>
              </w:rPr>
              <w:t>Hệ thống phải hỗ trợ người dùng đặt câu hỏi bằng ngôn ngữ tự nhiên, dễ sử dụng và có thể triển khai dưới dạng ứng dụng mobile.</w:t>
            </w:r>
            <w:r w:rsidR="007D6737" w:rsidRPr="007D6737">
              <w:rPr>
                <w:sz w:val="24"/>
                <w:szCs w:val="24"/>
                <w:highlight w:val="yellow"/>
                <w:lang w:val="en-US"/>
              </w:rPr>
              <w:br/>
              <w:t xml:space="preserve">Đầu vào: </w:t>
            </w:r>
            <w:r w:rsidRPr="006C154D">
              <w:rPr>
                <w:sz w:val="24"/>
                <w:szCs w:val="24"/>
                <w:highlight w:val="yellow"/>
              </w:rPr>
              <w:t>Câu hỏi của người dùng bằng tiếng Việt</w:t>
            </w:r>
            <w:r w:rsidR="007D6737" w:rsidRPr="007D6737">
              <w:rPr>
                <w:sz w:val="24"/>
                <w:szCs w:val="24"/>
                <w:highlight w:val="yellow"/>
                <w:lang w:val="en-US"/>
              </w:rPr>
              <w:t xml:space="preserve">. </w:t>
            </w:r>
            <w:r w:rsidR="007D6737" w:rsidRPr="007D6737">
              <w:rPr>
                <w:sz w:val="24"/>
                <w:szCs w:val="24"/>
                <w:highlight w:val="yellow"/>
                <w:lang w:val="en-US"/>
              </w:rPr>
              <w:br/>
              <w:t xml:space="preserve">Đầu ra: </w:t>
            </w:r>
            <w:r w:rsidRPr="006C154D">
              <w:rPr>
                <w:sz w:val="24"/>
                <w:szCs w:val="24"/>
                <w:highlight w:val="yellow"/>
              </w:rPr>
              <w:t>Câu trả lời của chatbot dựa trên dữ liệu đã được cung cấp</w:t>
            </w:r>
            <w:r w:rsidR="007D6737" w:rsidRPr="007D6737">
              <w:rPr>
                <w:sz w:val="24"/>
                <w:szCs w:val="24"/>
                <w:highlight w:val="yellow"/>
                <w:lang w:val="en-US"/>
              </w:rPr>
              <w:t xml:space="preserve">. </w:t>
            </w:r>
            <w:r w:rsidR="007D6737" w:rsidRPr="007D6737">
              <w:rPr>
                <w:sz w:val="24"/>
                <w:szCs w:val="24"/>
                <w:highlight w:val="yellow"/>
                <w:lang w:val="en-US"/>
              </w:rPr>
              <w:br/>
            </w:r>
            <w:r w:rsidRPr="006C154D">
              <w:rPr>
                <w:sz w:val="24"/>
                <w:szCs w:val="24"/>
                <w:highlight w:val="yellow"/>
              </w:rPr>
              <w:t>Chatbot trả lời đúng nội dung câu hỏi, phản hồi nhanh và có khả năng hỗ trợ bệnh nhân trong việc tìm kiếm thông tin trước khi đến bệnh viện</w:t>
            </w:r>
            <w:r w:rsidR="007D6737" w:rsidRPr="007D6737">
              <w:rPr>
                <w:sz w:val="24"/>
                <w:szCs w:val="24"/>
                <w:highlight w:val="yellow"/>
                <w:lang w:val="en-US"/>
              </w:rPr>
              <w:t>.</w:t>
            </w:r>
          </w:p>
        </w:tc>
      </w:tr>
      <w:tr w:rsidR="007D6737" w:rsidRPr="007D6737" w14:paraId="058D34F2" w14:textId="77777777" w:rsidTr="007D6737">
        <w:trPr>
          <w:trHeight w:val="315"/>
        </w:trPr>
        <w:tc>
          <w:tcPr>
            <w:tcW w:w="517" w:type="pct"/>
            <w:hideMark/>
          </w:tcPr>
          <w:p w14:paraId="2D28EF62" w14:textId="77777777" w:rsidR="007D6737" w:rsidRPr="007D6737" w:rsidRDefault="007D6737" w:rsidP="007D6737">
            <w:pPr>
              <w:rPr>
                <w:sz w:val="24"/>
                <w:szCs w:val="24"/>
                <w:lang w:val="en-US"/>
              </w:rPr>
            </w:pPr>
            <w:r w:rsidRPr="007D6737">
              <w:rPr>
                <w:sz w:val="24"/>
                <w:szCs w:val="24"/>
                <w:lang w:val="en-US"/>
              </w:rPr>
              <w:t>1.2</w:t>
            </w:r>
          </w:p>
        </w:tc>
        <w:tc>
          <w:tcPr>
            <w:tcW w:w="4483" w:type="pct"/>
            <w:vAlign w:val="center"/>
            <w:hideMark/>
          </w:tcPr>
          <w:p w14:paraId="1DB5E23F" w14:textId="77777777" w:rsidR="006C154D" w:rsidRPr="006C154D" w:rsidRDefault="007D6737" w:rsidP="006C154D">
            <w:pPr>
              <w:jc w:val="left"/>
              <w:rPr>
                <w:highlight w:val="yellow"/>
                <w:lang w:val="en-US"/>
              </w:rPr>
            </w:pPr>
            <w:r w:rsidRPr="007D6737">
              <w:rPr>
                <w:sz w:val="24"/>
                <w:szCs w:val="24"/>
                <w:highlight w:val="yellow"/>
                <w:lang w:val="en-US"/>
              </w:rPr>
              <w:t xml:space="preserve">- Thu thập và mô tả dữ liệu: </w:t>
            </w:r>
            <w:r w:rsidR="006C154D" w:rsidRPr="006C154D">
              <w:rPr>
                <w:highlight w:val="yellow"/>
                <w:lang w:val="en-US"/>
              </w:rPr>
              <w:t>Thu thập các tài liệu liên quan đến bệnh viện bao gồm:</w:t>
            </w:r>
          </w:p>
          <w:p w14:paraId="65B539B7" w14:textId="77777777" w:rsidR="006C154D" w:rsidRPr="006C154D" w:rsidRDefault="006C154D" w:rsidP="006C154D">
            <w:pPr>
              <w:numPr>
                <w:ilvl w:val="0"/>
                <w:numId w:val="39"/>
              </w:numPr>
              <w:jc w:val="left"/>
              <w:rPr>
                <w:sz w:val="24"/>
                <w:szCs w:val="24"/>
                <w:highlight w:val="yellow"/>
                <w:lang w:val="en-US"/>
              </w:rPr>
            </w:pPr>
            <w:r w:rsidRPr="006C154D">
              <w:rPr>
                <w:sz w:val="24"/>
                <w:szCs w:val="24"/>
                <w:highlight w:val="yellow"/>
                <w:lang w:val="en-US"/>
              </w:rPr>
              <w:t>Thông tin giới thiệu bệnh viện.</w:t>
            </w:r>
          </w:p>
          <w:p w14:paraId="74740F79" w14:textId="77777777" w:rsidR="006C154D" w:rsidRPr="006C154D" w:rsidRDefault="006C154D" w:rsidP="006C154D">
            <w:pPr>
              <w:numPr>
                <w:ilvl w:val="0"/>
                <w:numId w:val="39"/>
              </w:numPr>
              <w:jc w:val="left"/>
              <w:rPr>
                <w:sz w:val="24"/>
                <w:szCs w:val="24"/>
                <w:highlight w:val="yellow"/>
                <w:lang w:val="en-US"/>
              </w:rPr>
            </w:pPr>
            <w:r w:rsidRPr="006C154D">
              <w:rPr>
                <w:sz w:val="24"/>
                <w:szCs w:val="24"/>
                <w:highlight w:val="yellow"/>
                <w:lang w:val="en-US"/>
              </w:rPr>
              <w:t>Quy trình khám chữa bệnh.</w:t>
            </w:r>
          </w:p>
          <w:p w14:paraId="238287AD" w14:textId="77777777" w:rsidR="006C154D" w:rsidRPr="006C154D" w:rsidRDefault="006C154D" w:rsidP="006C154D">
            <w:pPr>
              <w:numPr>
                <w:ilvl w:val="0"/>
                <w:numId w:val="39"/>
              </w:numPr>
              <w:jc w:val="left"/>
              <w:rPr>
                <w:sz w:val="24"/>
                <w:szCs w:val="24"/>
                <w:highlight w:val="yellow"/>
                <w:lang w:val="en-US"/>
              </w:rPr>
            </w:pPr>
            <w:r w:rsidRPr="006C154D">
              <w:rPr>
                <w:sz w:val="24"/>
                <w:szCs w:val="24"/>
                <w:highlight w:val="yellow"/>
                <w:lang w:val="en-US"/>
              </w:rPr>
              <w:t>Danh sách khoa phòng.</w:t>
            </w:r>
          </w:p>
          <w:p w14:paraId="619BAEEB" w14:textId="77777777" w:rsidR="006C154D" w:rsidRPr="006C154D" w:rsidRDefault="006C154D" w:rsidP="006C154D">
            <w:pPr>
              <w:numPr>
                <w:ilvl w:val="0"/>
                <w:numId w:val="39"/>
              </w:numPr>
              <w:jc w:val="left"/>
              <w:rPr>
                <w:sz w:val="24"/>
                <w:szCs w:val="24"/>
                <w:highlight w:val="yellow"/>
                <w:lang w:val="en-US"/>
              </w:rPr>
            </w:pPr>
            <w:r w:rsidRPr="006C154D">
              <w:rPr>
                <w:sz w:val="24"/>
                <w:szCs w:val="24"/>
                <w:highlight w:val="yellow"/>
                <w:lang w:val="en-US"/>
              </w:rPr>
              <w:t>Một số thông tin dịch vụ và chi phí tham khảo.</w:t>
            </w:r>
          </w:p>
          <w:p w14:paraId="2C925A9E" w14:textId="26067922" w:rsidR="006C154D" w:rsidRPr="006C154D" w:rsidRDefault="006C154D" w:rsidP="006C154D">
            <w:pPr>
              <w:numPr>
                <w:ilvl w:val="0"/>
                <w:numId w:val="39"/>
              </w:numPr>
              <w:jc w:val="left"/>
              <w:rPr>
                <w:sz w:val="24"/>
                <w:szCs w:val="24"/>
                <w:highlight w:val="yellow"/>
                <w:lang w:val="en-US"/>
              </w:rPr>
            </w:pPr>
            <w:r w:rsidRPr="006C154D">
              <w:rPr>
                <w:sz w:val="24"/>
                <w:szCs w:val="24"/>
                <w:highlight w:val="yellow"/>
                <w:lang w:val="en-US"/>
              </w:rPr>
              <w:lastRenderedPageBreak/>
              <w:t>Bộ câu hỏi thường gặp của bệnh nhân.</w:t>
            </w:r>
          </w:p>
          <w:p w14:paraId="16744524" w14:textId="095E257B" w:rsidR="007D6737" w:rsidRPr="006C154D" w:rsidRDefault="007D6737" w:rsidP="007D6737">
            <w:pPr>
              <w:jc w:val="left"/>
              <w:rPr>
                <w:highlight w:val="yellow"/>
                <w:lang w:val="en-US"/>
              </w:rPr>
            </w:pPr>
            <w:r w:rsidRPr="006C154D">
              <w:rPr>
                <w:sz w:val="24"/>
                <w:szCs w:val="24"/>
                <w:highlight w:val="yellow"/>
                <w:lang w:val="en-US"/>
              </w:rPr>
              <w:t xml:space="preserve">- Phân tích yêu cầu chức năng: </w:t>
            </w:r>
            <w:r w:rsidR="006C154D" w:rsidRPr="006C154D">
              <w:rPr>
                <w:sz w:val="24"/>
                <w:szCs w:val="24"/>
                <w:highlight w:val="yellow"/>
                <w:lang w:val="en-US"/>
              </w:rPr>
              <w:t>Hệ thống phải cho phép người dùng nhập câu hỏi, truy xuất thông tin liên quan từ cơ sở dữ liệu, sử dụng mô hình LLM để sinh câu trả lời phù hợp, trả kết quả cho người dùng thông qua giao diện ứng dụng</w:t>
            </w:r>
            <w:r w:rsidRPr="007D6737">
              <w:rPr>
                <w:sz w:val="24"/>
                <w:szCs w:val="24"/>
                <w:highlight w:val="yellow"/>
                <w:lang w:val="en-US"/>
              </w:rPr>
              <w:br/>
            </w:r>
            <w:r w:rsidRPr="006C154D">
              <w:rPr>
                <w:sz w:val="24"/>
                <w:szCs w:val="24"/>
                <w:highlight w:val="yellow"/>
                <w:lang w:val="en-US"/>
              </w:rPr>
              <w:t xml:space="preserve">- Phân tích yêu cầu phi chức năng: </w:t>
            </w:r>
            <w:r w:rsidR="006C154D" w:rsidRPr="006C154D">
              <w:rPr>
                <w:sz w:val="24"/>
                <w:szCs w:val="24"/>
                <w:highlight w:val="yellow"/>
                <w:lang w:val="en-US"/>
              </w:rPr>
              <w:t>t</w:t>
            </w:r>
            <w:r w:rsidR="006C154D" w:rsidRPr="006C154D">
              <w:rPr>
                <w:sz w:val="24"/>
                <w:szCs w:val="24"/>
                <w:highlight w:val="yellow"/>
                <w:lang w:val="en-US"/>
              </w:rPr>
              <w:t>hời gian phản hồi nhanh, độ chính xác của câu trả lời cao, hệ thống dễ sử dụng và có giao diện thân thiện, hệ thống có khả năng mở rộng thêm dữ liệu trong tương lai.</w:t>
            </w:r>
            <w:r w:rsidRPr="007D6737">
              <w:rPr>
                <w:sz w:val="24"/>
                <w:szCs w:val="24"/>
                <w:highlight w:val="yellow"/>
                <w:lang w:val="en-US"/>
              </w:rPr>
              <w:br/>
              <w:t xml:space="preserve">- Hiểu bối cảnh ứng dụng: </w:t>
            </w:r>
            <w:r w:rsidR="006C154D" w:rsidRPr="006C154D">
              <w:rPr>
                <w:sz w:val="24"/>
                <w:szCs w:val="24"/>
                <w:highlight w:val="yellow"/>
              </w:rPr>
              <w:t>Người dùng là bệnh nhân hoặc người nhà bệnh nhân cần tìm thông tin nhanh chóng trước khi đến bệnh viện. Hệ thống cần hỗ trợ câu hỏi đa dạng và cung cấp câu trả lời dễ hiểu.</w:t>
            </w:r>
            <w:r w:rsidRPr="007D6737">
              <w:rPr>
                <w:sz w:val="24"/>
                <w:szCs w:val="24"/>
                <w:highlight w:val="yellow"/>
                <w:lang w:val="en-US"/>
              </w:rPr>
              <w:br/>
            </w:r>
            <w:r w:rsidRPr="006C154D">
              <w:rPr>
                <w:sz w:val="24"/>
                <w:szCs w:val="24"/>
                <w:highlight w:val="yellow"/>
                <w:lang w:val="en-US"/>
              </w:rPr>
              <w:t xml:space="preserve">- Chuẩn hóa yêu cầu thành đặc tả bài toán AI/ML/DL: </w:t>
            </w:r>
            <w:r w:rsidR="006C154D" w:rsidRPr="006C154D">
              <w:rPr>
                <w:sz w:val="24"/>
                <w:szCs w:val="24"/>
                <w:highlight w:val="yellow"/>
              </w:rPr>
              <w:t>Xác định bài toán là hệ thống hỏi đáp thông minh sử dụng mô hình ngôn ngữ lớn kết hợp kỹ thuật RAG</w:t>
            </w:r>
            <w:r w:rsidRPr="006C154D">
              <w:rPr>
                <w:sz w:val="24"/>
                <w:szCs w:val="24"/>
                <w:highlight w:val="yellow"/>
                <w:lang w:val="en-US"/>
              </w:rPr>
              <w:t>.</w:t>
            </w:r>
          </w:p>
        </w:tc>
      </w:tr>
      <w:tr w:rsidR="007D6737" w:rsidRPr="007D6737" w14:paraId="17BF9A32" w14:textId="77777777" w:rsidTr="007D6737">
        <w:trPr>
          <w:trHeight w:val="315"/>
        </w:trPr>
        <w:tc>
          <w:tcPr>
            <w:tcW w:w="517" w:type="pct"/>
            <w:hideMark/>
          </w:tcPr>
          <w:p w14:paraId="1534EA9A" w14:textId="77777777" w:rsidR="007D6737" w:rsidRPr="007D6737" w:rsidRDefault="007D6737" w:rsidP="007D6737">
            <w:pPr>
              <w:rPr>
                <w:sz w:val="24"/>
                <w:szCs w:val="24"/>
                <w:lang w:val="en-US"/>
              </w:rPr>
            </w:pPr>
            <w:r w:rsidRPr="007D6737">
              <w:rPr>
                <w:sz w:val="24"/>
                <w:szCs w:val="24"/>
                <w:lang w:val="en-US"/>
              </w:rPr>
              <w:lastRenderedPageBreak/>
              <w:t>1.3</w:t>
            </w:r>
          </w:p>
        </w:tc>
        <w:tc>
          <w:tcPr>
            <w:tcW w:w="4483" w:type="pct"/>
            <w:vAlign w:val="center"/>
            <w:hideMark/>
          </w:tcPr>
          <w:p w14:paraId="2A18E2C0" w14:textId="32373A8A" w:rsidR="007D6737" w:rsidRPr="008F2093" w:rsidRDefault="007D6737" w:rsidP="007D6737">
            <w:pPr>
              <w:jc w:val="left"/>
              <w:rPr>
                <w:highlight w:val="yellow"/>
                <w:lang w:val="en-US"/>
              </w:rPr>
            </w:pPr>
            <w:r w:rsidRPr="007D6737">
              <w:rPr>
                <w:sz w:val="24"/>
                <w:szCs w:val="24"/>
                <w:highlight w:val="yellow"/>
                <w:lang w:val="en-US"/>
              </w:rPr>
              <w:t xml:space="preserve">Xác định input – output của mô hình: </w:t>
            </w:r>
            <w:r w:rsidRPr="007D6737">
              <w:rPr>
                <w:sz w:val="24"/>
                <w:szCs w:val="24"/>
                <w:highlight w:val="yellow"/>
                <w:lang w:val="en-US"/>
              </w:rPr>
              <w:br/>
              <w:t xml:space="preserve">- Input: </w:t>
            </w:r>
            <w:r w:rsidR="006C154D" w:rsidRPr="006C154D">
              <w:rPr>
                <w:sz w:val="24"/>
                <w:szCs w:val="24"/>
                <w:highlight w:val="yellow"/>
              </w:rPr>
              <w:t>Câu hỏi của người dùng</w:t>
            </w:r>
            <w:r w:rsidRPr="007D6737">
              <w:rPr>
                <w:sz w:val="24"/>
                <w:szCs w:val="24"/>
                <w:highlight w:val="yellow"/>
                <w:lang w:val="en-US"/>
              </w:rPr>
              <w:t xml:space="preserve">. </w:t>
            </w:r>
            <w:r w:rsidRPr="007D6737">
              <w:rPr>
                <w:sz w:val="24"/>
                <w:szCs w:val="24"/>
                <w:highlight w:val="yellow"/>
                <w:lang w:val="en-US"/>
              </w:rPr>
              <w:br/>
              <w:t xml:space="preserve">- Output: </w:t>
            </w:r>
            <w:r w:rsidR="006C154D" w:rsidRPr="006C154D">
              <w:rPr>
                <w:sz w:val="24"/>
                <w:szCs w:val="24"/>
                <w:highlight w:val="yellow"/>
              </w:rPr>
              <w:t>Câu trả lời được sinh ra bởi mô hình LLM dựa trên dữ liệu truy xuất.</w:t>
            </w:r>
            <w:r w:rsidRPr="007D6737">
              <w:rPr>
                <w:sz w:val="24"/>
                <w:szCs w:val="24"/>
                <w:highlight w:val="yellow"/>
                <w:lang w:val="en-US"/>
              </w:rPr>
              <w:br/>
              <w:t xml:space="preserve">Xác định giả thiết và ràng buộc: </w:t>
            </w:r>
            <w:r w:rsidRPr="007D6737">
              <w:rPr>
                <w:sz w:val="24"/>
                <w:szCs w:val="24"/>
                <w:highlight w:val="yellow"/>
                <w:lang w:val="en-US"/>
              </w:rPr>
              <w:br/>
              <w:t xml:space="preserve">- Giả thiết: </w:t>
            </w:r>
            <w:r w:rsidR="006C154D" w:rsidRPr="006C154D">
              <w:rPr>
                <w:sz w:val="24"/>
                <w:szCs w:val="24"/>
                <w:highlight w:val="yellow"/>
                <w:lang w:val="en-US"/>
              </w:rPr>
              <w:t>d</w:t>
            </w:r>
            <w:r w:rsidR="006C154D" w:rsidRPr="006C154D">
              <w:rPr>
                <w:sz w:val="24"/>
                <w:szCs w:val="24"/>
                <w:highlight w:val="yellow"/>
                <w:lang w:val="en-US"/>
              </w:rPr>
              <w:t>ữ liệu cung cấp cho hệ thống là chính xác và được cập nhật từ nguồn đáng tin cậy</w:t>
            </w:r>
            <w:r w:rsidR="006C154D" w:rsidRPr="006C154D">
              <w:rPr>
                <w:sz w:val="24"/>
                <w:szCs w:val="24"/>
                <w:highlight w:val="yellow"/>
                <w:lang w:val="en-US"/>
              </w:rPr>
              <w:t>, n</w:t>
            </w:r>
            <w:r w:rsidR="006C154D" w:rsidRPr="006C154D">
              <w:rPr>
                <w:sz w:val="24"/>
                <w:szCs w:val="24"/>
                <w:highlight w:val="yellow"/>
                <w:lang w:val="en-US"/>
              </w:rPr>
              <w:t>gười dùng đặt câu hỏi liên quan đến phạm vi thông tin của hệ thống.</w:t>
            </w:r>
            <w:r w:rsidRPr="007D6737">
              <w:rPr>
                <w:sz w:val="24"/>
                <w:szCs w:val="24"/>
                <w:highlight w:val="yellow"/>
                <w:lang w:val="en-US"/>
              </w:rPr>
              <w:t xml:space="preserve"> </w:t>
            </w:r>
            <w:r w:rsidRPr="007D6737">
              <w:rPr>
                <w:sz w:val="24"/>
                <w:szCs w:val="24"/>
                <w:highlight w:val="yellow"/>
                <w:lang w:val="en-US"/>
              </w:rPr>
              <w:br/>
              <w:t>- Ràng buộc:</w:t>
            </w:r>
            <w:r w:rsidR="006C154D">
              <w:rPr>
                <w:sz w:val="24"/>
                <w:szCs w:val="24"/>
                <w:highlight w:val="yellow"/>
                <w:lang w:val="en-US"/>
              </w:rPr>
              <w:t xml:space="preserve"> </w:t>
            </w:r>
            <w:r w:rsidR="006C154D" w:rsidRPr="006C154D">
              <w:rPr>
                <w:sz w:val="24"/>
                <w:szCs w:val="24"/>
                <w:highlight w:val="yellow"/>
                <w:lang w:val="en-US"/>
              </w:rPr>
              <w:t>d</w:t>
            </w:r>
            <w:r w:rsidR="006C154D" w:rsidRPr="006C154D">
              <w:rPr>
                <w:sz w:val="24"/>
                <w:szCs w:val="24"/>
                <w:highlight w:val="yellow"/>
                <w:lang w:val="en-US"/>
              </w:rPr>
              <w:t>ữ liệu có thể chưa đầy đủ</w:t>
            </w:r>
            <w:r w:rsidR="006C154D" w:rsidRPr="006C154D">
              <w:rPr>
                <w:sz w:val="24"/>
                <w:szCs w:val="24"/>
                <w:highlight w:val="yellow"/>
                <w:lang w:val="en-US"/>
              </w:rPr>
              <w:t>, m</w:t>
            </w:r>
            <w:r w:rsidR="006C154D" w:rsidRPr="006C154D">
              <w:rPr>
                <w:sz w:val="24"/>
                <w:szCs w:val="24"/>
                <w:highlight w:val="yellow"/>
                <w:lang w:val="en-US"/>
              </w:rPr>
              <w:t>ột số câu hỏi có thể nằm ngoài phạm vi của hệ thống.</w:t>
            </w:r>
            <w:r w:rsidRPr="007D6737">
              <w:rPr>
                <w:sz w:val="24"/>
                <w:szCs w:val="24"/>
                <w:highlight w:val="yellow"/>
                <w:lang w:val="en-US"/>
              </w:rPr>
              <w:br/>
              <w:t xml:space="preserve">Xác định biến, tham số và không gian dữ liệu: </w:t>
            </w:r>
            <w:r w:rsidRPr="007D6737">
              <w:rPr>
                <w:sz w:val="24"/>
                <w:szCs w:val="24"/>
                <w:highlight w:val="yellow"/>
                <w:lang w:val="en-US"/>
              </w:rPr>
              <w:br/>
              <w:t xml:space="preserve">- Biến đầu vào: </w:t>
            </w:r>
            <w:r w:rsidR="006C154D" w:rsidRPr="006C154D">
              <w:rPr>
                <w:sz w:val="24"/>
                <w:szCs w:val="24"/>
                <w:highlight w:val="yellow"/>
              </w:rPr>
              <w:t>Chuỗi văn bản câu hỏi của người dùng.</w:t>
            </w:r>
            <w:r w:rsidRPr="007D6737">
              <w:rPr>
                <w:sz w:val="24"/>
                <w:szCs w:val="24"/>
                <w:highlight w:val="yellow"/>
                <w:lang w:val="en-US"/>
              </w:rPr>
              <w:t xml:space="preserve"> </w:t>
            </w:r>
            <w:r w:rsidRPr="007D6737">
              <w:rPr>
                <w:sz w:val="24"/>
                <w:szCs w:val="24"/>
                <w:highlight w:val="yellow"/>
                <w:lang w:val="en-US"/>
              </w:rPr>
              <w:br/>
            </w:r>
            <w:r w:rsidRPr="008F2093">
              <w:rPr>
                <w:sz w:val="24"/>
                <w:szCs w:val="24"/>
                <w:highlight w:val="yellow"/>
                <w:lang w:val="en-US"/>
              </w:rPr>
              <w:t xml:space="preserve">- Tham số mô hình: </w:t>
            </w:r>
            <w:r w:rsidR="008F2093" w:rsidRPr="008F2093">
              <w:rPr>
                <w:sz w:val="24"/>
                <w:szCs w:val="24"/>
                <w:highlight w:val="yellow"/>
                <w:lang w:val="en-US"/>
              </w:rPr>
              <w:t>embedding vector</w:t>
            </w:r>
            <w:r w:rsidR="008F2093" w:rsidRPr="008F2093">
              <w:rPr>
                <w:sz w:val="24"/>
                <w:szCs w:val="24"/>
                <w:highlight w:val="yellow"/>
                <w:lang w:val="en-US"/>
              </w:rPr>
              <w:t>, t</w:t>
            </w:r>
            <w:r w:rsidR="008F2093" w:rsidRPr="008F2093">
              <w:rPr>
                <w:sz w:val="24"/>
                <w:szCs w:val="24"/>
                <w:highlight w:val="yellow"/>
                <w:lang w:val="en-US"/>
              </w:rPr>
              <w:t>ham số của mô hình LLM</w:t>
            </w:r>
            <w:r w:rsidR="008F2093" w:rsidRPr="008F2093">
              <w:rPr>
                <w:sz w:val="24"/>
                <w:szCs w:val="24"/>
                <w:highlight w:val="yellow"/>
                <w:lang w:val="en-US"/>
              </w:rPr>
              <w:t xml:space="preserve">, </w:t>
            </w:r>
            <w:r w:rsidR="008F2093" w:rsidRPr="008F2093">
              <w:rPr>
                <w:sz w:val="24"/>
                <w:szCs w:val="24"/>
                <w:highlight w:val="yellow"/>
                <w:lang w:val="en-US"/>
              </w:rPr>
              <w:t>kích thước chunk dữ liệu</w:t>
            </w:r>
            <w:r w:rsidR="008F2093" w:rsidRPr="008F2093">
              <w:rPr>
                <w:sz w:val="24"/>
                <w:szCs w:val="24"/>
                <w:highlight w:val="yellow"/>
                <w:lang w:val="en-US"/>
              </w:rPr>
              <w:t xml:space="preserve">, </w:t>
            </w:r>
            <w:r w:rsidR="008F2093" w:rsidRPr="008F2093">
              <w:rPr>
                <w:sz w:val="24"/>
                <w:szCs w:val="24"/>
                <w:highlight w:val="yellow"/>
                <w:lang w:val="en-US"/>
              </w:rPr>
              <w:t>tham số truy xuất dữ liệu.</w:t>
            </w:r>
            <w:r w:rsidRPr="007D6737">
              <w:rPr>
                <w:sz w:val="24"/>
                <w:szCs w:val="24"/>
                <w:highlight w:val="yellow"/>
                <w:lang w:val="en-US"/>
              </w:rPr>
              <w:br/>
              <w:t xml:space="preserve">- Không gian dữ liệu: </w:t>
            </w:r>
            <w:r w:rsidR="008F2093" w:rsidRPr="008F2093">
              <w:rPr>
                <w:sz w:val="24"/>
                <w:szCs w:val="24"/>
                <w:highlight w:val="yellow"/>
              </w:rPr>
              <w:t>tập văn bản chứa thông tin về bệnh viện, quy trình khám chữa bệnh và FAQ</w:t>
            </w:r>
            <w:r w:rsidRPr="007D6737">
              <w:rPr>
                <w:sz w:val="24"/>
                <w:szCs w:val="24"/>
                <w:highlight w:val="yellow"/>
                <w:lang w:val="en-US"/>
              </w:rPr>
              <w:t xml:space="preserve">. </w:t>
            </w:r>
            <w:r w:rsidRPr="007D6737">
              <w:rPr>
                <w:sz w:val="24"/>
                <w:szCs w:val="24"/>
                <w:highlight w:val="yellow"/>
                <w:lang w:val="en-US"/>
              </w:rPr>
              <w:br/>
              <w:t xml:space="preserve">Lựa chọn hướng tiếp cận phù hợp: </w:t>
            </w:r>
            <w:r w:rsidR="008F2093" w:rsidRPr="008F2093">
              <w:rPr>
                <w:sz w:val="24"/>
                <w:szCs w:val="24"/>
                <w:highlight w:val="yellow"/>
              </w:rPr>
              <w:t>Sử dụng mô hình ngôn ngữ lớn kết hợp kỹ thuật RAG để truy xuất dữ liệu liên quan và sinh câu trả lời chính xác cho người dùng.</w:t>
            </w:r>
          </w:p>
        </w:tc>
      </w:tr>
      <w:tr w:rsidR="007D6737" w:rsidRPr="007D6737" w14:paraId="3B778E97" w14:textId="77777777" w:rsidTr="007D6737">
        <w:trPr>
          <w:trHeight w:val="315"/>
        </w:trPr>
        <w:tc>
          <w:tcPr>
            <w:tcW w:w="517" w:type="pct"/>
            <w:hideMark/>
          </w:tcPr>
          <w:p w14:paraId="2C8B3DB7" w14:textId="77777777" w:rsidR="007D6737" w:rsidRPr="007D6737" w:rsidRDefault="007D6737" w:rsidP="007D6737">
            <w:pPr>
              <w:rPr>
                <w:sz w:val="24"/>
                <w:szCs w:val="24"/>
                <w:lang w:val="en-US"/>
              </w:rPr>
            </w:pPr>
            <w:r w:rsidRPr="007D6737">
              <w:rPr>
                <w:sz w:val="24"/>
                <w:szCs w:val="24"/>
                <w:lang w:val="en-US"/>
              </w:rPr>
              <w:t>1.4</w:t>
            </w:r>
          </w:p>
        </w:tc>
        <w:tc>
          <w:tcPr>
            <w:tcW w:w="4483" w:type="pct"/>
            <w:vAlign w:val="center"/>
            <w:hideMark/>
          </w:tcPr>
          <w:p w14:paraId="74CB6F3E" w14:textId="77777777" w:rsidR="007D6737" w:rsidRPr="007D6737" w:rsidRDefault="007D6737" w:rsidP="007D6737">
            <w:pPr>
              <w:jc w:val="left"/>
              <w:rPr>
                <w:sz w:val="24"/>
                <w:szCs w:val="24"/>
                <w:highlight w:val="yellow"/>
                <w:lang w:val="en-US"/>
              </w:rPr>
            </w:pPr>
            <w:r w:rsidRPr="007D6737">
              <w:rPr>
                <w:sz w:val="24"/>
                <w:szCs w:val="24"/>
                <w:highlight w:val="yellow"/>
                <w:lang w:val="en-US"/>
              </w:rPr>
              <w:t>Trình bày các độ Accuracy, Precision, Recall, F1</w:t>
            </w:r>
          </w:p>
        </w:tc>
      </w:tr>
      <w:tr w:rsidR="007D6737" w:rsidRPr="007D6737" w14:paraId="7F19C129" w14:textId="77777777" w:rsidTr="007D6737">
        <w:trPr>
          <w:trHeight w:val="315"/>
        </w:trPr>
        <w:tc>
          <w:tcPr>
            <w:tcW w:w="517" w:type="pct"/>
            <w:hideMark/>
          </w:tcPr>
          <w:p w14:paraId="74A61470" w14:textId="77777777" w:rsidR="007D6737" w:rsidRPr="007D6737" w:rsidRDefault="007D6737" w:rsidP="007D6737">
            <w:pPr>
              <w:rPr>
                <w:sz w:val="24"/>
                <w:szCs w:val="24"/>
                <w:lang w:val="en-US"/>
              </w:rPr>
            </w:pPr>
            <w:r w:rsidRPr="007D6737">
              <w:rPr>
                <w:sz w:val="24"/>
                <w:szCs w:val="24"/>
                <w:lang w:val="en-US"/>
              </w:rPr>
              <w:t>2.1</w:t>
            </w:r>
          </w:p>
        </w:tc>
        <w:tc>
          <w:tcPr>
            <w:tcW w:w="4483" w:type="pct"/>
            <w:vAlign w:val="center"/>
            <w:hideMark/>
          </w:tcPr>
          <w:p w14:paraId="226B07DF" w14:textId="55CD6743" w:rsidR="007D6737" w:rsidRPr="007D6737" w:rsidRDefault="007D6737" w:rsidP="007D6737">
            <w:pPr>
              <w:jc w:val="left"/>
              <w:rPr>
                <w:sz w:val="24"/>
                <w:szCs w:val="24"/>
                <w:highlight w:val="yellow"/>
                <w:lang w:val="en-US"/>
              </w:rPr>
            </w:pPr>
            <w:r w:rsidRPr="007D6737">
              <w:rPr>
                <w:sz w:val="24"/>
                <w:szCs w:val="24"/>
                <w:highlight w:val="yellow"/>
                <w:lang w:val="en-US"/>
              </w:rPr>
              <w:t>Lựa chọn mô hình phù hợp: Phân tích bài toán và đặc trưng dữ liệu để chọn mô hình LLM thích hợp, đồng thời trình bày rõ lý do lựa chọn và kiến trúc mô hình sử dụng.</w:t>
            </w:r>
            <w:r w:rsidR="008F2093">
              <w:rPr>
                <w:sz w:val="24"/>
                <w:szCs w:val="24"/>
                <w:highlight w:val="yellow"/>
                <w:lang w:val="en-US"/>
              </w:rPr>
              <w:t xml:space="preserve"> </w:t>
            </w:r>
            <w:r w:rsidR="008F2093" w:rsidRPr="008F2093">
              <w:rPr>
                <w:sz w:val="24"/>
                <w:szCs w:val="24"/>
                <w:highlight w:val="yellow"/>
              </w:rPr>
              <w:t>Mô hình được sử dụng kết hợp với kỹ thuật RAG nhằm truy xuất thông tin từ cơ sở dữ liệu trước khi sinh câu trả lời.</w:t>
            </w:r>
          </w:p>
        </w:tc>
      </w:tr>
      <w:tr w:rsidR="007D6737" w:rsidRPr="007D6737" w14:paraId="7E56F2DB" w14:textId="77777777" w:rsidTr="007D6737">
        <w:trPr>
          <w:trHeight w:val="315"/>
        </w:trPr>
        <w:tc>
          <w:tcPr>
            <w:tcW w:w="517" w:type="pct"/>
            <w:hideMark/>
          </w:tcPr>
          <w:p w14:paraId="1A144938" w14:textId="77777777" w:rsidR="007D6737" w:rsidRPr="007D6737" w:rsidRDefault="007D6737" w:rsidP="007D6737">
            <w:pPr>
              <w:rPr>
                <w:sz w:val="24"/>
                <w:szCs w:val="24"/>
                <w:lang w:val="en-US"/>
              </w:rPr>
            </w:pPr>
            <w:r w:rsidRPr="007D6737">
              <w:rPr>
                <w:sz w:val="24"/>
                <w:szCs w:val="24"/>
                <w:lang w:val="en-US"/>
              </w:rPr>
              <w:t>2.2</w:t>
            </w:r>
          </w:p>
        </w:tc>
        <w:tc>
          <w:tcPr>
            <w:tcW w:w="4483" w:type="pct"/>
            <w:vAlign w:val="center"/>
            <w:hideMark/>
          </w:tcPr>
          <w:p w14:paraId="0316A748" w14:textId="77777777" w:rsidR="007D6737" w:rsidRDefault="007D6737" w:rsidP="007D6737">
            <w:pPr>
              <w:jc w:val="left"/>
              <w:rPr>
                <w:sz w:val="24"/>
                <w:szCs w:val="24"/>
                <w:highlight w:val="yellow"/>
                <w:lang w:val="en-US"/>
              </w:rPr>
            </w:pPr>
            <w:r w:rsidRPr="007D6737">
              <w:rPr>
                <w:sz w:val="24"/>
                <w:szCs w:val="24"/>
                <w:highlight w:val="yellow"/>
                <w:lang w:val="en-US"/>
              </w:rPr>
              <w:t>Thiết kế và huấn luyện mô hình:</w:t>
            </w:r>
          </w:p>
          <w:p w14:paraId="3E4B2667" w14:textId="7F1598BD" w:rsidR="008F2093" w:rsidRPr="008F2093" w:rsidRDefault="008F2093" w:rsidP="008F2093">
            <w:pPr>
              <w:jc w:val="left"/>
              <w:rPr>
                <w:sz w:val="24"/>
                <w:szCs w:val="24"/>
                <w:highlight w:val="yellow"/>
                <w:lang w:val="en-US"/>
              </w:rPr>
            </w:pPr>
            <w:r>
              <w:rPr>
                <w:sz w:val="24"/>
                <w:szCs w:val="24"/>
                <w:highlight w:val="yellow"/>
                <w:lang w:val="en-US"/>
              </w:rPr>
              <w:t xml:space="preserve">- </w:t>
            </w:r>
            <w:r w:rsidRPr="008F2093">
              <w:rPr>
                <w:sz w:val="24"/>
                <w:szCs w:val="24"/>
                <w:highlight w:val="yellow"/>
                <w:lang w:val="en-US"/>
              </w:rPr>
              <w:t>Chuẩn bị dữ liệu và tiền xử lý dữ liệu.</w:t>
            </w:r>
          </w:p>
          <w:p w14:paraId="640D1C80" w14:textId="1021D6A6" w:rsidR="008F2093" w:rsidRPr="008F2093" w:rsidRDefault="008F2093" w:rsidP="008F2093">
            <w:pPr>
              <w:jc w:val="left"/>
              <w:rPr>
                <w:sz w:val="24"/>
                <w:szCs w:val="24"/>
                <w:highlight w:val="yellow"/>
                <w:lang w:val="en-US"/>
              </w:rPr>
            </w:pPr>
            <w:r>
              <w:rPr>
                <w:sz w:val="24"/>
                <w:szCs w:val="24"/>
                <w:highlight w:val="yellow"/>
                <w:lang w:val="en-US"/>
              </w:rPr>
              <w:t xml:space="preserve">- </w:t>
            </w:r>
            <w:r w:rsidRPr="008F2093">
              <w:rPr>
                <w:sz w:val="24"/>
                <w:szCs w:val="24"/>
                <w:highlight w:val="yellow"/>
                <w:lang w:val="en-US"/>
              </w:rPr>
              <w:t>Chia nhỏ tài liệu thành các đoạn văn bản.</w:t>
            </w:r>
          </w:p>
          <w:p w14:paraId="660B4798" w14:textId="053528D7" w:rsidR="008F2093" w:rsidRPr="008F2093" w:rsidRDefault="008F2093" w:rsidP="008F2093">
            <w:pPr>
              <w:jc w:val="left"/>
              <w:rPr>
                <w:sz w:val="24"/>
                <w:szCs w:val="24"/>
                <w:highlight w:val="yellow"/>
                <w:lang w:val="en-US"/>
              </w:rPr>
            </w:pPr>
            <w:r>
              <w:rPr>
                <w:sz w:val="24"/>
                <w:szCs w:val="24"/>
                <w:highlight w:val="yellow"/>
                <w:lang w:val="en-US"/>
              </w:rPr>
              <w:t xml:space="preserve">- </w:t>
            </w:r>
            <w:r w:rsidRPr="008F2093">
              <w:rPr>
                <w:sz w:val="24"/>
                <w:szCs w:val="24"/>
                <w:highlight w:val="yellow"/>
                <w:lang w:val="en-US"/>
              </w:rPr>
              <w:t>Chuyển đổi văn bản thành vector embedding.</w:t>
            </w:r>
          </w:p>
          <w:p w14:paraId="59C67E0A" w14:textId="6AC9A6D0" w:rsidR="008F2093" w:rsidRPr="008F2093" w:rsidRDefault="008F2093" w:rsidP="008F2093">
            <w:pPr>
              <w:jc w:val="left"/>
              <w:rPr>
                <w:sz w:val="24"/>
                <w:szCs w:val="24"/>
                <w:highlight w:val="yellow"/>
                <w:lang w:val="en-US"/>
              </w:rPr>
            </w:pPr>
            <w:r>
              <w:rPr>
                <w:sz w:val="24"/>
                <w:szCs w:val="24"/>
                <w:highlight w:val="yellow"/>
                <w:lang w:val="en-US"/>
              </w:rPr>
              <w:t xml:space="preserve">- </w:t>
            </w:r>
            <w:r w:rsidRPr="008F2093">
              <w:rPr>
                <w:sz w:val="24"/>
                <w:szCs w:val="24"/>
                <w:highlight w:val="yellow"/>
                <w:lang w:val="en-US"/>
              </w:rPr>
              <w:t>Lưu trữ vector trong hệ thống vector database.</w:t>
            </w:r>
          </w:p>
          <w:p w14:paraId="2EDE2E16" w14:textId="4D0126BF" w:rsidR="008F2093" w:rsidRPr="008F2093" w:rsidRDefault="008F2093" w:rsidP="008F2093">
            <w:pPr>
              <w:jc w:val="left"/>
              <w:rPr>
                <w:sz w:val="24"/>
                <w:szCs w:val="24"/>
                <w:highlight w:val="yellow"/>
                <w:lang w:val="en-US"/>
              </w:rPr>
            </w:pPr>
            <w:r>
              <w:rPr>
                <w:sz w:val="24"/>
                <w:szCs w:val="24"/>
                <w:highlight w:val="yellow"/>
                <w:lang w:val="en-US"/>
              </w:rPr>
              <w:t xml:space="preserve">- </w:t>
            </w:r>
            <w:r w:rsidRPr="008F2093">
              <w:rPr>
                <w:sz w:val="24"/>
                <w:szCs w:val="24"/>
                <w:highlight w:val="yellow"/>
                <w:lang w:val="en-US"/>
              </w:rPr>
              <w:t>Khi người dùng gửi câu hỏi, hệ thống truy xuất các đoạn dữ liệu liên quan.</w:t>
            </w:r>
          </w:p>
          <w:p w14:paraId="17499E9F" w14:textId="5384AAA4" w:rsidR="008F2093" w:rsidRPr="007D6737" w:rsidRDefault="008F2093" w:rsidP="007D6737">
            <w:pPr>
              <w:jc w:val="left"/>
              <w:rPr>
                <w:sz w:val="24"/>
                <w:szCs w:val="24"/>
                <w:highlight w:val="yellow"/>
                <w:lang w:val="en-US"/>
              </w:rPr>
            </w:pPr>
            <w:r>
              <w:rPr>
                <w:sz w:val="24"/>
                <w:szCs w:val="24"/>
                <w:highlight w:val="yellow"/>
                <w:lang w:val="en-US"/>
              </w:rPr>
              <w:t xml:space="preserve">- </w:t>
            </w:r>
            <w:r w:rsidRPr="008F2093">
              <w:rPr>
                <w:sz w:val="24"/>
                <w:szCs w:val="24"/>
                <w:highlight w:val="yellow"/>
                <w:lang w:val="en-US"/>
              </w:rPr>
              <w:t>Kết hợp dữ liệu truy xuất với mô hình LLM để sinh câu trả lời.</w:t>
            </w:r>
          </w:p>
        </w:tc>
      </w:tr>
      <w:tr w:rsidR="007D6737" w:rsidRPr="007D6737" w14:paraId="13DCE4DF" w14:textId="77777777" w:rsidTr="007D6737">
        <w:trPr>
          <w:trHeight w:val="315"/>
        </w:trPr>
        <w:tc>
          <w:tcPr>
            <w:tcW w:w="517" w:type="pct"/>
            <w:hideMark/>
          </w:tcPr>
          <w:p w14:paraId="68AFA521" w14:textId="77777777" w:rsidR="007D6737" w:rsidRPr="007D6737" w:rsidRDefault="007D6737" w:rsidP="007D6737">
            <w:pPr>
              <w:rPr>
                <w:sz w:val="24"/>
                <w:szCs w:val="24"/>
                <w:lang w:val="en-US"/>
              </w:rPr>
            </w:pPr>
            <w:r w:rsidRPr="007D6737">
              <w:rPr>
                <w:sz w:val="24"/>
                <w:szCs w:val="24"/>
                <w:lang w:val="en-US"/>
              </w:rPr>
              <w:t>3.1</w:t>
            </w:r>
          </w:p>
        </w:tc>
        <w:tc>
          <w:tcPr>
            <w:tcW w:w="4483" w:type="pct"/>
            <w:vAlign w:val="center"/>
            <w:hideMark/>
          </w:tcPr>
          <w:p w14:paraId="355EE0A5" w14:textId="060AEEC7" w:rsidR="007D6737" w:rsidRPr="007D6737" w:rsidRDefault="007D6737" w:rsidP="007D6737">
            <w:pPr>
              <w:jc w:val="left"/>
              <w:rPr>
                <w:sz w:val="24"/>
                <w:szCs w:val="24"/>
                <w:highlight w:val="yellow"/>
                <w:lang w:val="en-US"/>
              </w:rPr>
            </w:pPr>
            <w:r w:rsidRPr="007D6737">
              <w:rPr>
                <w:sz w:val="24"/>
                <w:szCs w:val="24"/>
                <w:highlight w:val="yellow"/>
                <w:lang w:val="en-US"/>
              </w:rPr>
              <w:t xml:space="preserve">Đánh giá hiệu năng mô hình: </w:t>
            </w:r>
            <w:r w:rsidR="008F2093" w:rsidRPr="008F2093">
              <w:rPr>
                <w:sz w:val="24"/>
                <w:szCs w:val="24"/>
                <w:highlight w:val="yellow"/>
              </w:rPr>
              <w:t>Thực hiện đánh giá hệ thống chatbot thông qua tập câu hỏi kiểm thử</w:t>
            </w:r>
            <w:r w:rsidR="008F2093">
              <w:rPr>
                <w:sz w:val="24"/>
                <w:szCs w:val="24"/>
                <w:highlight w:val="yellow"/>
              </w:rPr>
              <w:t>, á</w:t>
            </w:r>
            <w:r w:rsidRPr="007D6737">
              <w:rPr>
                <w:sz w:val="24"/>
                <w:szCs w:val="24"/>
                <w:highlight w:val="yellow"/>
                <w:lang w:val="en-US"/>
              </w:rPr>
              <w:t>p dụng các chỉ số đánh giá phù hợp và phân tích kết quả một cách khách quan, gắn với mục tiêu của bài toán.</w:t>
            </w:r>
          </w:p>
        </w:tc>
      </w:tr>
      <w:tr w:rsidR="007D6737" w:rsidRPr="007D6737" w14:paraId="1577E629" w14:textId="77777777" w:rsidTr="007D6737">
        <w:trPr>
          <w:trHeight w:val="315"/>
        </w:trPr>
        <w:tc>
          <w:tcPr>
            <w:tcW w:w="517" w:type="pct"/>
            <w:hideMark/>
          </w:tcPr>
          <w:p w14:paraId="1C450B11" w14:textId="77777777" w:rsidR="007D6737" w:rsidRPr="007D6737" w:rsidRDefault="007D6737" w:rsidP="007D6737">
            <w:pPr>
              <w:rPr>
                <w:sz w:val="24"/>
                <w:szCs w:val="24"/>
                <w:lang w:val="en-US"/>
              </w:rPr>
            </w:pPr>
            <w:r w:rsidRPr="007D6737">
              <w:rPr>
                <w:sz w:val="24"/>
                <w:szCs w:val="24"/>
                <w:lang w:val="en-US"/>
              </w:rPr>
              <w:t>3.2</w:t>
            </w:r>
          </w:p>
        </w:tc>
        <w:tc>
          <w:tcPr>
            <w:tcW w:w="4483" w:type="pct"/>
            <w:vAlign w:val="center"/>
            <w:hideMark/>
          </w:tcPr>
          <w:p w14:paraId="1FC64CAA" w14:textId="77777777" w:rsidR="007D6737" w:rsidRPr="007D6737" w:rsidRDefault="007D6737" w:rsidP="007D6737">
            <w:pPr>
              <w:jc w:val="left"/>
              <w:rPr>
                <w:sz w:val="24"/>
                <w:szCs w:val="24"/>
                <w:highlight w:val="yellow"/>
                <w:lang w:val="en-US"/>
              </w:rPr>
            </w:pPr>
            <w:r w:rsidRPr="007D6737">
              <w:rPr>
                <w:sz w:val="24"/>
                <w:szCs w:val="24"/>
                <w:highlight w:val="yellow"/>
                <w:lang w:val="en-US"/>
              </w:rPr>
              <w:t>So sánh và luận giải sự khác biệt giữa các mô hình: Thực hiện so sánh kết quả giữa các mô hình, rút ra nhận xét khoa học và giải thích nguyên nhân của sự khác biệt.</w:t>
            </w:r>
          </w:p>
        </w:tc>
      </w:tr>
      <w:tr w:rsidR="007D6737" w:rsidRPr="007D6737" w14:paraId="7C3FF809" w14:textId="77777777" w:rsidTr="007D6737">
        <w:trPr>
          <w:trHeight w:val="315"/>
        </w:trPr>
        <w:tc>
          <w:tcPr>
            <w:tcW w:w="517" w:type="pct"/>
            <w:hideMark/>
          </w:tcPr>
          <w:p w14:paraId="33C5628D" w14:textId="77777777" w:rsidR="007D6737" w:rsidRPr="007D6737" w:rsidRDefault="007D6737" w:rsidP="007D6737">
            <w:pPr>
              <w:rPr>
                <w:sz w:val="24"/>
                <w:szCs w:val="24"/>
                <w:lang w:val="en-US"/>
              </w:rPr>
            </w:pPr>
            <w:r w:rsidRPr="007D6737">
              <w:rPr>
                <w:sz w:val="24"/>
                <w:szCs w:val="24"/>
                <w:lang w:val="en-US"/>
              </w:rPr>
              <w:lastRenderedPageBreak/>
              <w:t>4.1</w:t>
            </w:r>
          </w:p>
        </w:tc>
        <w:tc>
          <w:tcPr>
            <w:tcW w:w="4483" w:type="pct"/>
            <w:vAlign w:val="center"/>
            <w:hideMark/>
          </w:tcPr>
          <w:p w14:paraId="366282C8" w14:textId="1A9535FA" w:rsidR="007D6737" w:rsidRPr="008F2093" w:rsidRDefault="007D6737" w:rsidP="007D6737">
            <w:pPr>
              <w:jc w:val="left"/>
              <w:rPr>
                <w:sz w:val="24"/>
                <w:szCs w:val="24"/>
                <w:highlight w:val="yellow"/>
                <w:lang w:val="en-US"/>
              </w:rPr>
            </w:pPr>
            <w:r w:rsidRPr="008F2093">
              <w:rPr>
                <w:sz w:val="24"/>
                <w:szCs w:val="24"/>
                <w:highlight w:val="yellow"/>
                <w:lang w:val="en-US"/>
              </w:rPr>
              <w:t xml:space="preserve">Xây dựng ứng dụng trên mobile có giao diện cho phép người dùng </w:t>
            </w:r>
            <w:r w:rsidR="008F2093" w:rsidRPr="008F2093">
              <w:rPr>
                <w:sz w:val="24"/>
                <w:szCs w:val="24"/>
                <w:highlight w:val="yellow"/>
                <w:lang w:val="en-US"/>
              </w:rPr>
              <w:t>nhập câu hỏi</w:t>
            </w:r>
            <w:r w:rsidR="008F2093" w:rsidRPr="008F2093">
              <w:rPr>
                <w:sz w:val="24"/>
                <w:szCs w:val="24"/>
                <w:highlight w:val="yellow"/>
                <w:lang w:val="en-US"/>
              </w:rPr>
              <w:t xml:space="preserve">, </w:t>
            </w:r>
            <w:r w:rsidR="008F2093" w:rsidRPr="008F2093">
              <w:rPr>
                <w:sz w:val="24"/>
                <w:szCs w:val="24"/>
                <w:highlight w:val="yellow"/>
                <w:lang w:val="en-US"/>
              </w:rPr>
              <w:t>gửi câu hỏi đến hệ thống</w:t>
            </w:r>
            <w:r w:rsidR="008F2093" w:rsidRPr="008F2093">
              <w:rPr>
                <w:sz w:val="24"/>
                <w:szCs w:val="24"/>
                <w:highlight w:val="yellow"/>
                <w:lang w:val="en-US"/>
              </w:rPr>
              <w:t xml:space="preserve">, </w:t>
            </w:r>
            <w:r w:rsidR="008F2093" w:rsidRPr="008F2093">
              <w:rPr>
                <w:sz w:val="24"/>
                <w:szCs w:val="24"/>
                <w:highlight w:val="yellow"/>
                <w:lang w:val="en-US"/>
              </w:rPr>
              <w:t>hiển thị câu trả lời của chatbot.</w:t>
            </w:r>
          </w:p>
        </w:tc>
      </w:tr>
      <w:tr w:rsidR="007D6737" w:rsidRPr="007D6737" w14:paraId="097F0A9A" w14:textId="77777777" w:rsidTr="007D6737">
        <w:trPr>
          <w:trHeight w:val="315"/>
        </w:trPr>
        <w:tc>
          <w:tcPr>
            <w:tcW w:w="517" w:type="pct"/>
            <w:hideMark/>
          </w:tcPr>
          <w:p w14:paraId="3D1B791D" w14:textId="77777777" w:rsidR="007D6737" w:rsidRPr="007D6737" w:rsidRDefault="007D6737" w:rsidP="007D6737">
            <w:pPr>
              <w:rPr>
                <w:sz w:val="24"/>
                <w:szCs w:val="24"/>
                <w:lang w:val="en-US"/>
              </w:rPr>
            </w:pPr>
            <w:r w:rsidRPr="007D6737">
              <w:rPr>
                <w:sz w:val="24"/>
                <w:szCs w:val="24"/>
                <w:lang w:val="en-US"/>
              </w:rPr>
              <w:t>4.2</w:t>
            </w:r>
          </w:p>
        </w:tc>
        <w:tc>
          <w:tcPr>
            <w:tcW w:w="4483" w:type="pct"/>
            <w:vAlign w:val="center"/>
            <w:hideMark/>
          </w:tcPr>
          <w:p w14:paraId="62023383" w14:textId="1130C4C4" w:rsidR="007D6737" w:rsidRPr="007D6737" w:rsidRDefault="008F2093" w:rsidP="007D6737">
            <w:pPr>
              <w:jc w:val="left"/>
              <w:rPr>
                <w:sz w:val="24"/>
                <w:szCs w:val="24"/>
                <w:highlight w:val="yellow"/>
                <w:lang w:val="en-US"/>
              </w:rPr>
            </w:pPr>
            <w:r w:rsidRPr="008F2093">
              <w:rPr>
                <w:sz w:val="24"/>
                <w:szCs w:val="24"/>
                <w:highlight w:val="yellow"/>
              </w:rPr>
              <w:t>Hệ thống chatbot hoạt động</w:t>
            </w:r>
            <w:r w:rsidR="007D6737" w:rsidRPr="007D6737">
              <w:rPr>
                <w:sz w:val="24"/>
                <w:szCs w:val="24"/>
                <w:highlight w:val="yellow"/>
                <w:lang w:val="en-US"/>
              </w:rPr>
              <w:t xml:space="preserve"> ổn định, cho kết quả nhanh chóng chính xác đứng yêu cầu về kỹ thuật</w:t>
            </w:r>
          </w:p>
        </w:tc>
      </w:tr>
    </w:tbl>
    <w:p w14:paraId="69C65989" w14:textId="77777777" w:rsidR="00047E44" w:rsidRPr="007D6737" w:rsidRDefault="00047E44" w:rsidP="00B37C51">
      <w:pPr>
        <w:spacing w:line="312" w:lineRule="auto"/>
        <w:rPr>
          <w:b/>
          <w:bCs/>
          <w:sz w:val="24"/>
          <w:szCs w:val="24"/>
        </w:rPr>
      </w:pPr>
    </w:p>
    <w:p w14:paraId="7965C152" w14:textId="77777777" w:rsidR="00B37C51" w:rsidRDefault="008D1B5A" w:rsidP="004275E3">
      <w:pPr>
        <w:spacing w:line="288" w:lineRule="auto"/>
        <w:rPr>
          <w:b/>
          <w:bCs/>
          <w:szCs w:val="26"/>
        </w:rPr>
      </w:pPr>
      <w:r>
        <w:rPr>
          <w:b/>
          <w:bCs/>
          <w:szCs w:val="26"/>
        </w:rPr>
        <w:t>8</w:t>
      </w:r>
      <w:r w:rsidR="00B37C51" w:rsidRPr="00FE726B">
        <w:rPr>
          <w:b/>
          <w:bCs/>
          <w:szCs w:val="26"/>
        </w:rPr>
        <w:t xml:space="preserve">. </w:t>
      </w:r>
      <w:r w:rsidR="00B37C51">
        <w:rPr>
          <w:b/>
          <w:bCs/>
          <w:szCs w:val="26"/>
        </w:rPr>
        <w:t xml:space="preserve">Yêu cầu </w:t>
      </w:r>
      <w:r w:rsidR="00864851">
        <w:rPr>
          <w:b/>
          <w:bCs/>
          <w:szCs w:val="26"/>
        </w:rPr>
        <w:t>về</w:t>
      </w:r>
      <w:r w:rsidR="00B37C51">
        <w:rPr>
          <w:b/>
          <w:bCs/>
          <w:szCs w:val="26"/>
        </w:rPr>
        <w:t xml:space="preserve"> </w:t>
      </w:r>
      <w:r w:rsidR="00864851">
        <w:rPr>
          <w:b/>
          <w:bCs/>
          <w:szCs w:val="26"/>
        </w:rPr>
        <w:t>q</w:t>
      </w:r>
      <w:r w:rsidR="00B37C51">
        <w:rPr>
          <w:b/>
          <w:bCs/>
          <w:szCs w:val="26"/>
        </w:rPr>
        <w:t>uyển báo cáo</w:t>
      </w:r>
      <w:r w:rsidR="00B37C51" w:rsidRPr="00FE726B">
        <w:rPr>
          <w:b/>
          <w:bCs/>
          <w:szCs w:val="26"/>
        </w:rPr>
        <w:t>:</w:t>
      </w:r>
    </w:p>
    <w:p w14:paraId="4FB65DD9" w14:textId="77777777" w:rsidR="0022443E" w:rsidRPr="00047E44" w:rsidRDefault="00047E44" w:rsidP="004275E3">
      <w:pPr>
        <w:spacing w:line="288" w:lineRule="auto"/>
        <w:rPr>
          <w:i/>
          <w:iCs/>
          <w:color w:val="000000" w:themeColor="text1"/>
          <w:sz w:val="22"/>
          <w:szCs w:val="22"/>
        </w:rPr>
      </w:pPr>
      <w:r w:rsidRPr="00047E44">
        <w:rPr>
          <w:i/>
          <w:iCs/>
          <w:color w:val="000000" w:themeColor="text1"/>
          <w:sz w:val="22"/>
          <w:szCs w:val="22"/>
        </w:rPr>
        <w:t>Giảng</w:t>
      </w:r>
      <w:r w:rsidR="003621D4" w:rsidRPr="00047E44">
        <w:rPr>
          <w:i/>
          <w:iCs/>
          <w:color w:val="000000" w:themeColor="text1"/>
          <w:sz w:val="22"/>
          <w:szCs w:val="22"/>
        </w:rPr>
        <w:t xml:space="preserve"> viên </w:t>
      </w:r>
      <w:r w:rsidR="003621D4" w:rsidRPr="000D5583">
        <w:rPr>
          <w:b/>
          <w:bCs/>
          <w:i/>
          <w:iCs/>
          <w:color w:val="000000" w:themeColor="text1"/>
          <w:sz w:val="22"/>
          <w:szCs w:val="22"/>
        </w:rPr>
        <w:t>không</w:t>
      </w:r>
      <w:r w:rsidR="003621D4" w:rsidRPr="00047E44">
        <w:rPr>
          <w:i/>
          <w:iCs/>
          <w:color w:val="000000" w:themeColor="text1"/>
          <w:sz w:val="22"/>
          <w:szCs w:val="22"/>
        </w:rPr>
        <w:t xml:space="preserve"> sửa</w:t>
      </w:r>
      <w:r w:rsidR="00340359">
        <w:rPr>
          <w:i/>
          <w:iCs/>
          <w:color w:val="000000" w:themeColor="text1"/>
          <w:sz w:val="22"/>
          <w:szCs w:val="22"/>
        </w:rPr>
        <w:t xml:space="preserve"> các</w:t>
      </w:r>
      <w:r w:rsidR="003621D4" w:rsidRPr="00047E44">
        <w:rPr>
          <w:i/>
          <w:iCs/>
          <w:color w:val="000000" w:themeColor="text1"/>
          <w:sz w:val="22"/>
          <w:szCs w:val="22"/>
        </w:rPr>
        <w:t xml:space="preserve"> nội dung này</w:t>
      </w:r>
    </w:p>
    <w:p w14:paraId="223B3FCD" w14:textId="77777777" w:rsidR="001B3A44" w:rsidRDefault="002D7AD9" w:rsidP="004275E3">
      <w:pPr>
        <w:spacing w:line="288" w:lineRule="auto"/>
      </w:pPr>
      <w:r w:rsidRPr="00FE726B">
        <w:t xml:space="preserve">Quyển báo cáo phải đảm bảo: </w:t>
      </w:r>
    </w:p>
    <w:p w14:paraId="560B5983" w14:textId="77777777" w:rsidR="001B3A44" w:rsidRDefault="00047E44" w:rsidP="00351A9D">
      <w:pPr>
        <w:pStyle w:val="ListParagraph"/>
        <w:numPr>
          <w:ilvl w:val="0"/>
          <w:numId w:val="35"/>
        </w:numPr>
      </w:pPr>
      <w:r>
        <w:t>D</w:t>
      </w:r>
      <w:r w:rsidR="002D7AD9" w:rsidRPr="00FE726B">
        <w:t xml:space="preserve">o sinh viên tự xây dựng, </w:t>
      </w:r>
    </w:p>
    <w:p w14:paraId="0C75DFB8" w14:textId="77777777" w:rsidR="001B3A44" w:rsidRDefault="00047E44" w:rsidP="00351A9D">
      <w:pPr>
        <w:pStyle w:val="ListParagraph"/>
        <w:numPr>
          <w:ilvl w:val="0"/>
          <w:numId w:val="35"/>
        </w:numPr>
      </w:pPr>
      <w:r>
        <w:t>C</w:t>
      </w:r>
      <w:r w:rsidR="001B3A44">
        <w:t>ó cấu trúc nội dung phù hợp yêu cầu và đảm bảo tính logic,</w:t>
      </w:r>
    </w:p>
    <w:p w14:paraId="21144341" w14:textId="77777777" w:rsidR="001B3A44" w:rsidRDefault="00047E44" w:rsidP="00351A9D">
      <w:pPr>
        <w:pStyle w:val="ListParagraph"/>
        <w:numPr>
          <w:ilvl w:val="0"/>
          <w:numId w:val="35"/>
        </w:numPr>
      </w:pPr>
      <w:r>
        <w:t>T</w:t>
      </w:r>
      <w:r w:rsidR="002D7AD9" w:rsidRPr="00FE726B">
        <w:t xml:space="preserve">uân thủ yêu cầu về khuôn mẫu và định dạng của trường, </w:t>
      </w:r>
    </w:p>
    <w:p w14:paraId="2164CAF0" w14:textId="77777777" w:rsidR="001B3A44" w:rsidRDefault="00047E44" w:rsidP="00351A9D">
      <w:pPr>
        <w:pStyle w:val="ListParagraph"/>
        <w:numPr>
          <w:ilvl w:val="0"/>
          <w:numId w:val="35"/>
        </w:numPr>
      </w:pPr>
      <w:r>
        <w:t>K</w:t>
      </w:r>
      <w:r w:rsidR="002D7AD9" w:rsidRPr="00FE726B">
        <w:t xml:space="preserve">hông có lỗi chính tả, </w:t>
      </w:r>
    </w:p>
    <w:p w14:paraId="32CA271D" w14:textId="77777777" w:rsidR="001B3A44" w:rsidRDefault="00047E44" w:rsidP="00351A9D">
      <w:pPr>
        <w:pStyle w:val="ListParagraph"/>
        <w:numPr>
          <w:ilvl w:val="0"/>
          <w:numId w:val="35"/>
        </w:numPr>
      </w:pPr>
      <w:r>
        <w:t>K</w:t>
      </w:r>
      <w:r w:rsidR="002D7AD9" w:rsidRPr="00FE726B">
        <w:t>hông sử dụng nội dung vi phạm bản quyền</w:t>
      </w:r>
      <w:r w:rsidR="00B6753A">
        <w:t xml:space="preserve">, </w:t>
      </w:r>
    </w:p>
    <w:p w14:paraId="104B59C8" w14:textId="77777777" w:rsidR="002D7AD9" w:rsidRPr="00FE726B" w:rsidRDefault="00047E44" w:rsidP="00351A9D">
      <w:pPr>
        <w:pStyle w:val="ListParagraph"/>
        <w:numPr>
          <w:ilvl w:val="0"/>
          <w:numId w:val="35"/>
        </w:numPr>
      </w:pPr>
      <w:r>
        <w:t>K</w:t>
      </w:r>
      <w:r w:rsidR="00413001">
        <w:t>hông vi phạm quy định chống đạo văn của trường</w:t>
      </w:r>
      <w:r w:rsidR="002D7AD9" w:rsidRPr="00FE726B">
        <w:t>.</w:t>
      </w:r>
    </w:p>
    <w:p w14:paraId="35C003C1" w14:textId="77777777" w:rsidR="00B37C51" w:rsidRDefault="00B37C51" w:rsidP="00C96DC5">
      <w:pPr>
        <w:spacing w:before="240"/>
      </w:pPr>
      <w:r>
        <w:t>C</w:t>
      </w:r>
      <w:r w:rsidRPr="00FE726B">
        <w:t>ấu trúc của quyển báo cáo</w:t>
      </w:r>
      <w:r>
        <w:t>:</w:t>
      </w:r>
    </w:p>
    <w:p w14:paraId="225CE280" w14:textId="77777777" w:rsidR="00342B1F" w:rsidRDefault="00342B1F" w:rsidP="00342B1F">
      <w:pPr>
        <w:pStyle w:val="ListParagraph"/>
        <w:numPr>
          <w:ilvl w:val="0"/>
          <w:numId w:val="33"/>
        </w:numPr>
        <w:spacing w:after="120"/>
      </w:pPr>
      <w:r>
        <w:t xml:space="preserve">Chương 1. Tổng quan và cơ sở lý thuyết </w:t>
      </w:r>
    </w:p>
    <w:p w14:paraId="606A04BE" w14:textId="77777777" w:rsidR="00342B1F" w:rsidRDefault="00342B1F" w:rsidP="00342B1F">
      <w:pPr>
        <w:pStyle w:val="ListParagraph"/>
        <w:spacing w:after="120"/>
      </w:pPr>
      <w:r>
        <w:t>(Trình bày bối cảnh, phát biểu bài toán và các nền tảng khoa học của AI/ML/DL/LLM.)</w:t>
      </w:r>
    </w:p>
    <w:p w14:paraId="5E44C85C" w14:textId="77777777" w:rsidR="00342B1F" w:rsidRDefault="00342B1F" w:rsidP="00342B1F">
      <w:pPr>
        <w:pStyle w:val="ListParagraph"/>
        <w:numPr>
          <w:ilvl w:val="0"/>
          <w:numId w:val="33"/>
        </w:numPr>
        <w:spacing w:after="120"/>
      </w:pPr>
      <w:r>
        <w:t xml:space="preserve">Chương 2. Phương pháp, mô hình và thiết kế hệ thống </w:t>
      </w:r>
    </w:p>
    <w:p w14:paraId="0FC75B60" w14:textId="77777777" w:rsidR="00342B1F" w:rsidRDefault="00342B1F" w:rsidP="00342B1F">
      <w:pPr>
        <w:pStyle w:val="ListParagraph"/>
        <w:spacing w:after="120"/>
      </w:pPr>
      <w:r>
        <w:t>(Mô tả dữ liệu, quy trình xây dựng mô hình, thuật toán và kiến trúc giải pháp.)</w:t>
      </w:r>
    </w:p>
    <w:p w14:paraId="6E091F34" w14:textId="77777777" w:rsidR="00342B1F" w:rsidRDefault="00342B1F" w:rsidP="00342B1F">
      <w:pPr>
        <w:pStyle w:val="ListParagraph"/>
        <w:numPr>
          <w:ilvl w:val="0"/>
          <w:numId w:val="33"/>
        </w:numPr>
        <w:spacing w:after="120"/>
      </w:pPr>
      <w:r>
        <w:t xml:space="preserve">Chương 3. Thực nghiệm, đánh giá và kết luận </w:t>
      </w:r>
    </w:p>
    <w:p w14:paraId="6EFF09F8" w14:textId="77777777" w:rsidR="004A6712" w:rsidRPr="00FE726B" w:rsidRDefault="00342B1F" w:rsidP="00342B1F">
      <w:pPr>
        <w:pStyle w:val="ListParagraph"/>
        <w:spacing w:after="120"/>
      </w:pPr>
      <w:r>
        <w:t>(Báo cáo kết quả thực nghiệm, phân tích hiệu năng, so sánh, kết luận và hướng phát triển.)</w:t>
      </w:r>
    </w:p>
    <w:p w14:paraId="492E6781" w14:textId="77777777" w:rsidR="00D8404C" w:rsidRDefault="008D1B5A" w:rsidP="004275E3">
      <w:pPr>
        <w:spacing w:line="288" w:lineRule="auto"/>
        <w:rPr>
          <w:b/>
          <w:bCs/>
          <w:szCs w:val="26"/>
        </w:rPr>
      </w:pPr>
      <w:r>
        <w:rPr>
          <w:b/>
          <w:bCs/>
          <w:szCs w:val="26"/>
        </w:rPr>
        <w:t>9</w:t>
      </w:r>
      <w:r w:rsidR="003C6059" w:rsidRPr="003C6059">
        <w:rPr>
          <w:b/>
          <w:bCs/>
          <w:szCs w:val="26"/>
        </w:rPr>
        <w:t>. Tiến độ thực hiện</w:t>
      </w:r>
    </w:p>
    <w:p w14:paraId="144595CF" w14:textId="77777777" w:rsidR="005148E1" w:rsidRPr="00E00D30" w:rsidRDefault="005148E1" w:rsidP="004275E3">
      <w:pPr>
        <w:spacing w:line="288" w:lineRule="auto"/>
        <w:rPr>
          <w:i/>
          <w:iCs/>
          <w:color w:val="000000" w:themeColor="text1"/>
          <w:sz w:val="22"/>
          <w:szCs w:val="22"/>
        </w:rPr>
      </w:pPr>
      <w:r w:rsidRPr="00E00D30">
        <w:rPr>
          <w:i/>
          <w:iCs/>
          <w:color w:val="000000" w:themeColor="text1"/>
          <w:sz w:val="22"/>
          <w:szCs w:val="22"/>
        </w:rPr>
        <w:t>Gi</w:t>
      </w:r>
      <w:r w:rsidR="00047E44" w:rsidRPr="00E00D30">
        <w:rPr>
          <w:i/>
          <w:iCs/>
          <w:color w:val="000000" w:themeColor="text1"/>
          <w:sz w:val="22"/>
          <w:szCs w:val="22"/>
        </w:rPr>
        <w:t xml:space="preserve">ảng </w:t>
      </w:r>
      <w:r w:rsidRPr="00E00D30">
        <w:rPr>
          <w:i/>
          <w:iCs/>
          <w:color w:val="000000" w:themeColor="text1"/>
          <w:sz w:val="22"/>
          <w:szCs w:val="22"/>
        </w:rPr>
        <w:t xml:space="preserve">viên </w:t>
      </w:r>
      <w:r w:rsidR="00290576" w:rsidRPr="00E00D30">
        <w:rPr>
          <w:i/>
          <w:iCs/>
          <w:color w:val="000000" w:themeColor="text1"/>
          <w:sz w:val="22"/>
          <w:szCs w:val="22"/>
        </w:rPr>
        <w:t xml:space="preserve">điều chỉnh </w:t>
      </w:r>
      <w:r w:rsidRPr="00E00D30">
        <w:rPr>
          <w:i/>
          <w:iCs/>
          <w:color w:val="000000" w:themeColor="text1"/>
          <w:sz w:val="22"/>
          <w:szCs w:val="22"/>
        </w:rPr>
        <w:t>cho phù hợp với đề tài</w:t>
      </w:r>
      <w:r w:rsidR="00772B22">
        <w:rPr>
          <w:i/>
          <w:iCs/>
          <w:color w:val="000000" w:themeColor="text1"/>
          <w:sz w:val="22"/>
          <w:szCs w:val="22"/>
        </w:rPr>
        <w:t>. Đồ án thực hiện trong 10 tuần.</w:t>
      </w:r>
    </w:p>
    <w:p w14:paraId="4C90E6C9" w14:textId="77777777" w:rsidR="00047E44" w:rsidRPr="00047E44" w:rsidRDefault="00047E44">
      <w:pPr>
        <w:rPr>
          <w:i/>
          <w:iCs/>
          <w:color w:val="FF0000"/>
          <w:sz w:val="12"/>
          <w:szCs w:val="12"/>
        </w:rPr>
      </w:pPr>
    </w:p>
    <w:tbl>
      <w:tblPr>
        <w:tblStyle w:val="TableGrid"/>
        <w:tblW w:w="5000" w:type="pct"/>
        <w:tblLook w:val="0600" w:firstRow="0" w:lastRow="0" w:firstColumn="0" w:lastColumn="0" w:noHBand="1" w:noVBand="1"/>
      </w:tblPr>
      <w:tblGrid>
        <w:gridCol w:w="701"/>
        <w:gridCol w:w="1278"/>
        <w:gridCol w:w="2411"/>
        <w:gridCol w:w="5237"/>
      </w:tblGrid>
      <w:tr w:rsidR="0060019C" w:rsidRPr="00A66D0F" w14:paraId="7DCE42CA" w14:textId="77777777" w:rsidTr="005A1151">
        <w:trPr>
          <w:trHeight w:val="285"/>
        </w:trPr>
        <w:tc>
          <w:tcPr>
            <w:tcW w:w="364" w:type="pct"/>
          </w:tcPr>
          <w:p w14:paraId="6DF29CE3" w14:textId="77777777" w:rsidR="0060019C" w:rsidRPr="00A66D0F" w:rsidRDefault="0060019C" w:rsidP="00126952">
            <w:pPr>
              <w:jc w:val="center"/>
              <w:rPr>
                <w:b/>
                <w:sz w:val="24"/>
                <w:szCs w:val="24"/>
              </w:rPr>
            </w:pPr>
            <w:r w:rsidRPr="00A66D0F">
              <w:rPr>
                <w:b/>
                <w:sz w:val="24"/>
                <w:szCs w:val="24"/>
              </w:rPr>
              <w:t>STT</w:t>
            </w:r>
          </w:p>
        </w:tc>
        <w:tc>
          <w:tcPr>
            <w:tcW w:w="664" w:type="pct"/>
          </w:tcPr>
          <w:p w14:paraId="0F799193" w14:textId="77777777" w:rsidR="0060019C" w:rsidRPr="00A66D0F" w:rsidRDefault="0060019C" w:rsidP="00126952">
            <w:pPr>
              <w:jc w:val="center"/>
              <w:rPr>
                <w:b/>
                <w:sz w:val="24"/>
                <w:szCs w:val="24"/>
              </w:rPr>
            </w:pPr>
            <w:r w:rsidRPr="00A66D0F">
              <w:rPr>
                <w:b/>
                <w:sz w:val="24"/>
                <w:szCs w:val="24"/>
              </w:rPr>
              <w:t>Thời gian</w:t>
            </w:r>
          </w:p>
        </w:tc>
        <w:tc>
          <w:tcPr>
            <w:tcW w:w="1252" w:type="pct"/>
          </w:tcPr>
          <w:p w14:paraId="45D27777" w14:textId="77777777" w:rsidR="0060019C" w:rsidRPr="00A66D0F" w:rsidRDefault="0060019C" w:rsidP="00126952">
            <w:pPr>
              <w:jc w:val="center"/>
              <w:rPr>
                <w:b/>
                <w:sz w:val="24"/>
                <w:szCs w:val="24"/>
              </w:rPr>
            </w:pPr>
            <w:r w:rsidRPr="00A66D0F">
              <w:rPr>
                <w:b/>
                <w:sz w:val="24"/>
                <w:szCs w:val="24"/>
              </w:rPr>
              <w:t>Công việc</w:t>
            </w:r>
          </w:p>
        </w:tc>
        <w:tc>
          <w:tcPr>
            <w:tcW w:w="2720" w:type="pct"/>
          </w:tcPr>
          <w:p w14:paraId="363DD983" w14:textId="77777777" w:rsidR="0060019C" w:rsidRPr="00A66D0F" w:rsidRDefault="0060019C" w:rsidP="00126952">
            <w:pPr>
              <w:jc w:val="center"/>
              <w:rPr>
                <w:b/>
                <w:sz w:val="24"/>
                <w:szCs w:val="24"/>
              </w:rPr>
            </w:pPr>
            <w:r w:rsidRPr="00A66D0F">
              <w:rPr>
                <w:b/>
                <w:sz w:val="24"/>
                <w:szCs w:val="24"/>
              </w:rPr>
              <w:t>Kết quả dự kiến</w:t>
            </w:r>
          </w:p>
        </w:tc>
      </w:tr>
      <w:tr w:rsidR="0060019C" w:rsidRPr="00A66D0F" w14:paraId="66C40BC2" w14:textId="77777777" w:rsidTr="004275E3">
        <w:trPr>
          <w:trHeight w:val="285"/>
        </w:trPr>
        <w:tc>
          <w:tcPr>
            <w:tcW w:w="364" w:type="pct"/>
            <w:vAlign w:val="center"/>
          </w:tcPr>
          <w:p w14:paraId="6CE5352B" w14:textId="77777777" w:rsidR="0060019C" w:rsidRPr="00A66D0F" w:rsidRDefault="0060019C" w:rsidP="004275E3">
            <w:pPr>
              <w:jc w:val="center"/>
              <w:rPr>
                <w:sz w:val="24"/>
                <w:szCs w:val="24"/>
              </w:rPr>
            </w:pPr>
            <w:r w:rsidRPr="00A66D0F">
              <w:rPr>
                <w:sz w:val="24"/>
                <w:szCs w:val="24"/>
              </w:rPr>
              <w:t>1</w:t>
            </w:r>
          </w:p>
        </w:tc>
        <w:tc>
          <w:tcPr>
            <w:tcW w:w="664" w:type="pct"/>
            <w:vAlign w:val="center"/>
          </w:tcPr>
          <w:p w14:paraId="3035A124" w14:textId="77777777" w:rsidR="0060019C" w:rsidRPr="00A66D0F" w:rsidRDefault="00BA010D" w:rsidP="00552F07">
            <w:pPr>
              <w:jc w:val="left"/>
              <w:rPr>
                <w:sz w:val="24"/>
                <w:szCs w:val="24"/>
              </w:rPr>
            </w:pPr>
            <w:r w:rsidRPr="00A66D0F">
              <w:rPr>
                <w:sz w:val="24"/>
                <w:szCs w:val="24"/>
              </w:rPr>
              <w:t>Tuần 1</w:t>
            </w:r>
          </w:p>
        </w:tc>
        <w:tc>
          <w:tcPr>
            <w:tcW w:w="1252" w:type="pct"/>
            <w:vAlign w:val="center"/>
          </w:tcPr>
          <w:p w14:paraId="1473B8EC" w14:textId="38D36CCD" w:rsidR="0060019C" w:rsidRPr="003F4ACC" w:rsidRDefault="008F2093" w:rsidP="00A66D0F">
            <w:pPr>
              <w:jc w:val="left"/>
              <w:rPr>
                <w:sz w:val="24"/>
                <w:szCs w:val="24"/>
              </w:rPr>
            </w:pPr>
            <w:r w:rsidRPr="008F2093">
              <w:rPr>
                <w:sz w:val="24"/>
                <w:szCs w:val="24"/>
              </w:rPr>
              <w:t>Tìm hiểu tổng quan về đề tài, nghiên cứu các công nghệ liên quan như Chatbot, NLP, LLM và phương pháp RAG</w:t>
            </w:r>
          </w:p>
        </w:tc>
        <w:tc>
          <w:tcPr>
            <w:tcW w:w="2720" w:type="pct"/>
            <w:vAlign w:val="center"/>
          </w:tcPr>
          <w:p w14:paraId="3689FD38" w14:textId="44D709DF" w:rsidR="0060019C" w:rsidRPr="003F4ACC" w:rsidRDefault="008F2093" w:rsidP="00A66D0F">
            <w:pPr>
              <w:jc w:val="left"/>
              <w:rPr>
                <w:sz w:val="24"/>
                <w:szCs w:val="24"/>
              </w:rPr>
            </w:pPr>
            <w:r w:rsidRPr="008F2093">
              <w:rPr>
                <w:sz w:val="24"/>
                <w:szCs w:val="24"/>
              </w:rPr>
              <w:t>Hiểu rõ bài toán, xác định hướng tiếp cận và công nghệ sử dụng cho hệ thống</w:t>
            </w:r>
          </w:p>
        </w:tc>
      </w:tr>
      <w:tr w:rsidR="0060019C" w:rsidRPr="00A66D0F" w14:paraId="1C7917C3" w14:textId="77777777" w:rsidTr="004275E3">
        <w:trPr>
          <w:trHeight w:val="285"/>
        </w:trPr>
        <w:tc>
          <w:tcPr>
            <w:tcW w:w="364" w:type="pct"/>
            <w:vAlign w:val="center"/>
          </w:tcPr>
          <w:p w14:paraId="0A03F715" w14:textId="77777777" w:rsidR="0060019C" w:rsidRPr="00A66D0F" w:rsidRDefault="0060019C" w:rsidP="004275E3">
            <w:pPr>
              <w:jc w:val="center"/>
              <w:rPr>
                <w:sz w:val="24"/>
                <w:szCs w:val="24"/>
              </w:rPr>
            </w:pPr>
            <w:r w:rsidRPr="00A66D0F">
              <w:rPr>
                <w:sz w:val="24"/>
                <w:szCs w:val="24"/>
              </w:rPr>
              <w:t>2</w:t>
            </w:r>
          </w:p>
        </w:tc>
        <w:tc>
          <w:tcPr>
            <w:tcW w:w="664" w:type="pct"/>
            <w:vAlign w:val="center"/>
          </w:tcPr>
          <w:p w14:paraId="552A9FCB" w14:textId="77777777" w:rsidR="0060019C" w:rsidRPr="00A66D0F" w:rsidRDefault="0060019C" w:rsidP="00552F07">
            <w:pPr>
              <w:jc w:val="left"/>
              <w:rPr>
                <w:sz w:val="24"/>
                <w:szCs w:val="24"/>
              </w:rPr>
            </w:pPr>
            <w:r w:rsidRPr="00A66D0F">
              <w:rPr>
                <w:sz w:val="24"/>
                <w:szCs w:val="24"/>
              </w:rPr>
              <w:t>Tuần 2</w:t>
            </w:r>
          </w:p>
        </w:tc>
        <w:tc>
          <w:tcPr>
            <w:tcW w:w="1252"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F2093" w:rsidRPr="008F2093" w14:paraId="2DB10B21" w14:textId="77777777">
              <w:trPr>
                <w:tblCellSpacing w:w="15" w:type="dxa"/>
              </w:trPr>
              <w:tc>
                <w:tcPr>
                  <w:tcW w:w="0" w:type="auto"/>
                  <w:vAlign w:val="center"/>
                  <w:hideMark/>
                </w:tcPr>
                <w:p w14:paraId="26A1F141" w14:textId="77777777" w:rsidR="008F2093" w:rsidRPr="008F2093" w:rsidRDefault="008F2093" w:rsidP="008F2093">
                  <w:pPr>
                    <w:jc w:val="left"/>
                    <w:rPr>
                      <w:sz w:val="24"/>
                      <w:szCs w:val="24"/>
                      <w:lang w:val="en-US"/>
                    </w:rPr>
                  </w:pPr>
                </w:p>
              </w:tc>
            </w:tr>
          </w:tbl>
          <w:p w14:paraId="7C04B385" w14:textId="77777777" w:rsidR="008F2093" w:rsidRPr="008F2093" w:rsidRDefault="008F2093" w:rsidP="008F2093">
            <w:pPr>
              <w:jc w:val="left"/>
              <w:rPr>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tblGrid>
            <w:tr w:rsidR="008F2093" w:rsidRPr="008F2093" w14:paraId="3FF7AD68" w14:textId="77777777">
              <w:trPr>
                <w:tblCellSpacing w:w="15" w:type="dxa"/>
              </w:trPr>
              <w:tc>
                <w:tcPr>
                  <w:tcW w:w="0" w:type="auto"/>
                  <w:vAlign w:val="center"/>
                  <w:hideMark/>
                </w:tcPr>
                <w:p w14:paraId="5B6800E8" w14:textId="77777777" w:rsidR="008F2093" w:rsidRPr="008F2093" w:rsidRDefault="008F2093" w:rsidP="008F2093">
                  <w:pPr>
                    <w:jc w:val="left"/>
                    <w:rPr>
                      <w:sz w:val="24"/>
                      <w:szCs w:val="24"/>
                      <w:lang w:val="en-US"/>
                    </w:rPr>
                  </w:pPr>
                  <w:r w:rsidRPr="008F2093">
                    <w:rPr>
                      <w:sz w:val="24"/>
                      <w:szCs w:val="24"/>
                      <w:lang w:val="en-US"/>
                    </w:rPr>
                    <w:t>Khảo sát và phân tích yêu cầu hệ thống chatbot hỗ trợ bệnh nhân; xác định phạm vi dữ liệu và chức năng cần xây dựng</w:t>
                  </w:r>
                </w:p>
              </w:tc>
            </w:tr>
          </w:tbl>
          <w:p w14:paraId="5F410D4E" w14:textId="77777777" w:rsidR="0060019C" w:rsidRPr="003F4ACC" w:rsidRDefault="0060019C" w:rsidP="00A66D0F">
            <w:pPr>
              <w:jc w:val="left"/>
              <w:rPr>
                <w:sz w:val="24"/>
                <w:szCs w:val="24"/>
              </w:rPr>
            </w:pPr>
          </w:p>
        </w:tc>
        <w:tc>
          <w:tcPr>
            <w:tcW w:w="2720" w:type="pct"/>
            <w:vAlign w:val="center"/>
          </w:tcPr>
          <w:p w14:paraId="5DA84C04" w14:textId="6544F974" w:rsidR="00A853FF" w:rsidRPr="003F4ACC" w:rsidRDefault="008F2093" w:rsidP="00A853FF">
            <w:pPr>
              <w:jc w:val="left"/>
              <w:rPr>
                <w:sz w:val="24"/>
                <w:szCs w:val="24"/>
              </w:rPr>
            </w:pPr>
            <w:r w:rsidRPr="008F2093">
              <w:rPr>
                <w:sz w:val="24"/>
                <w:szCs w:val="24"/>
              </w:rPr>
              <w:t>Xác định yêu cầu chức năng, phi chức năng và phạm vi của hệ thống</w:t>
            </w:r>
          </w:p>
        </w:tc>
      </w:tr>
      <w:tr w:rsidR="0060019C" w:rsidRPr="00A66D0F" w14:paraId="62548DA5" w14:textId="77777777" w:rsidTr="004275E3">
        <w:trPr>
          <w:trHeight w:val="285"/>
        </w:trPr>
        <w:tc>
          <w:tcPr>
            <w:tcW w:w="364" w:type="pct"/>
            <w:vAlign w:val="center"/>
          </w:tcPr>
          <w:p w14:paraId="6C91534D" w14:textId="77777777" w:rsidR="0060019C" w:rsidRPr="00A66D0F" w:rsidRDefault="0060019C" w:rsidP="004275E3">
            <w:pPr>
              <w:jc w:val="center"/>
              <w:rPr>
                <w:sz w:val="24"/>
                <w:szCs w:val="24"/>
              </w:rPr>
            </w:pPr>
            <w:r w:rsidRPr="00A66D0F">
              <w:rPr>
                <w:sz w:val="24"/>
                <w:szCs w:val="24"/>
              </w:rPr>
              <w:t>3</w:t>
            </w:r>
          </w:p>
        </w:tc>
        <w:tc>
          <w:tcPr>
            <w:tcW w:w="664" w:type="pct"/>
            <w:vAlign w:val="center"/>
          </w:tcPr>
          <w:p w14:paraId="1E35AB68" w14:textId="77777777" w:rsidR="0060019C" w:rsidRPr="00A66D0F" w:rsidRDefault="0060019C" w:rsidP="00552F07">
            <w:pPr>
              <w:jc w:val="left"/>
              <w:rPr>
                <w:sz w:val="24"/>
                <w:szCs w:val="24"/>
              </w:rPr>
            </w:pPr>
            <w:r w:rsidRPr="00A66D0F">
              <w:rPr>
                <w:sz w:val="24"/>
                <w:szCs w:val="24"/>
              </w:rPr>
              <w:t>Tuần 3</w:t>
            </w:r>
          </w:p>
        </w:tc>
        <w:tc>
          <w:tcPr>
            <w:tcW w:w="1252"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F2093" w:rsidRPr="008F2093" w14:paraId="3902A0A4" w14:textId="77777777">
              <w:trPr>
                <w:tblCellSpacing w:w="15" w:type="dxa"/>
              </w:trPr>
              <w:tc>
                <w:tcPr>
                  <w:tcW w:w="0" w:type="auto"/>
                  <w:vAlign w:val="center"/>
                  <w:hideMark/>
                </w:tcPr>
                <w:p w14:paraId="21E06801" w14:textId="77777777" w:rsidR="008F2093" w:rsidRPr="008F2093" w:rsidRDefault="008F2093" w:rsidP="008F2093">
                  <w:pPr>
                    <w:jc w:val="left"/>
                    <w:rPr>
                      <w:sz w:val="24"/>
                      <w:szCs w:val="24"/>
                      <w:lang w:val="en-US"/>
                    </w:rPr>
                  </w:pPr>
                </w:p>
              </w:tc>
            </w:tr>
          </w:tbl>
          <w:p w14:paraId="34D988D9" w14:textId="77777777" w:rsidR="008F2093" w:rsidRPr="008F2093" w:rsidRDefault="008F2093" w:rsidP="008F2093">
            <w:pPr>
              <w:jc w:val="left"/>
              <w:rPr>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tblGrid>
            <w:tr w:rsidR="008F2093" w:rsidRPr="008F2093" w14:paraId="451A598E" w14:textId="77777777">
              <w:trPr>
                <w:tblCellSpacing w:w="15" w:type="dxa"/>
              </w:trPr>
              <w:tc>
                <w:tcPr>
                  <w:tcW w:w="0" w:type="auto"/>
                  <w:vAlign w:val="center"/>
                  <w:hideMark/>
                </w:tcPr>
                <w:p w14:paraId="1863BB6F" w14:textId="77777777" w:rsidR="008F2093" w:rsidRPr="008F2093" w:rsidRDefault="008F2093" w:rsidP="008F2093">
                  <w:pPr>
                    <w:jc w:val="left"/>
                    <w:rPr>
                      <w:sz w:val="24"/>
                      <w:szCs w:val="24"/>
                      <w:lang w:val="en-US"/>
                    </w:rPr>
                  </w:pPr>
                  <w:r w:rsidRPr="008F2093">
                    <w:rPr>
                      <w:sz w:val="24"/>
                      <w:szCs w:val="24"/>
                      <w:lang w:val="en-US"/>
                    </w:rPr>
                    <w:t>Thu thập và chuẩn bị dữ liệu (thông tin bệnh viện, quy trình khám chữa bệnh, FAQ)</w:t>
                  </w:r>
                </w:p>
              </w:tc>
            </w:tr>
          </w:tbl>
          <w:p w14:paraId="0BFD8722" w14:textId="77777777" w:rsidR="0060019C" w:rsidRPr="003F4ACC" w:rsidRDefault="0060019C" w:rsidP="00A66D0F">
            <w:pPr>
              <w:jc w:val="left"/>
              <w:rPr>
                <w:sz w:val="24"/>
                <w:szCs w:val="24"/>
              </w:rPr>
            </w:pPr>
          </w:p>
        </w:tc>
        <w:tc>
          <w:tcPr>
            <w:tcW w:w="2720" w:type="pct"/>
            <w:vAlign w:val="center"/>
          </w:tcPr>
          <w:p w14:paraId="1835C85E" w14:textId="5B91263A" w:rsidR="0060019C" w:rsidRPr="003F4ACC" w:rsidRDefault="008F2093" w:rsidP="00A66D0F">
            <w:pPr>
              <w:jc w:val="left"/>
              <w:rPr>
                <w:sz w:val="24"/>
                <w:szCs w:val="24"/>
              </w:rPr>
            </w:pPr>
            <w:r w:rsidRPr="008F2093">
              <w:rPr>
                <w:sz w:val="24"/>
                <w:szCs w:val="24"/>
              </w:rPr>
              <w:t>Xây dựng bộ dữ liệu ban đầu phục vụ hệ thống chatbot</w:t>
            </w:r>
          </w:p>
        </w:tc>
      </w:tr>
      <w:tr w:rsidR="0060019C" w:rsidRPr="00A66D0F" w14:paraId="09206524" w14:textId="77777777" w:rsidTr="004275E3">
        <w:trPr>
          <w:trHeight w:val="285"/>
        </w:trPr>
        <w:tc>
          <w:tcPr>
            <w:tcW w:w="364" w:type="pct"/>
            <w:vAlign w:val="center"/>
          </w:tcPr>
          <w:p w14:paraId="60CAE86D" w14:textId="77777777" w:rsidR="0060019C" w:rsidRPr="00A66D0F" w:rsidRDefault="0060019C" w:rsidP="004275E3">
            <w:pPr>
              <w:jc w:val="center"/>
              <w:rPr>
                <w:sz w:val="24"/>
                <w:szCs w:val="24"/>
              </w:rPr>
            </w:pPr>
            <w:r w:rsidRPr="00A66D0F">
              <w:rPr>
                <w:sz w:val="24"/>
                <w:szCs w:val="24"/>
              </w:rPr>
              <w:t>4</w:t>
            </w:r>
          </w:p>
        </w:tc>
        <w:tc>
          <w:tcPr>
            <w:tcW w:w="664" w:type="pct"/>
            <w:vAlign w:val="center"/>
          </w:tcPr>
          <w:p w14:paraId="6343969B" w14:textId="77777777" w:rsidR="0060019C" w:rsidRPr="00A66D0F" w:rsidRDefault="0060019C" w:rsidP="00552F07">
            <w:pPr>
              <w:jc w:val="left"/>
              <w:rPr>
                <w:sz w:val="24"/>
                <w:szCs w:val="24"/>
              </w:rPr>
            </w:pPr>
            <w:r w:rsidRPr="00A66D0F">
              <w:rPr>
                <w:sz w:val="24"/>
                <w:szCs w:val="24"/>
              </w:rPr>
              <w:t>Tuần 4</w:t>
            </w:r>
          </w:p>
        </w:tc>
        <w:tc>
          <w:tcPr>
            <w:tcW w:w="1252" w:type="pct"/>
            <w:vAlign w:val="center"/>
          </w:tcPr>
          <w:p w14:paraId="32F59F90" w14:textId="5F34099C" w:rsidR="0060019C" w:rsidRPr="003F4ACC" w:rsidRDefault="0060019C" w:rsidP="00A66D0F">
            <w:pPr>
              <w:jc w:val="left"/>
              <w:rPr>
                <w:sz w:val="24"/>
                <w:szCs w:val="24"/>
              </w:rPr>
            </w:pPr>
            <w:r w:rsidRPr="003F4ACC">
              <w:rPr>
                <w:sz w:val="24"/>
                <w:szCs w:val="24"/>
              </w:rPr>
              <w:t xml:space="preserve"> </w:t>
            </w:r>
            <w:r w:rsidR="008F2093" w:rsidRPr="008F2093">
              <w:rPr>
                <w:sz w:val="24"/>
                <w:szCs w:val="24"/>
              </w:rPr>
              <w:t>Tiền xử lý dữ liệu, chunking, chuẩn hóa dữ liệu văn bản</w:t>
            </w:r>
          </w:p>
        </w:tc>
        <w:tc>
          <w:tcPr>
            <w:tcW w:w="2720" w:type="pct"/>
            <w:vAlign w:val="center"/>
          </w:tcPr>
          <w:p w14:paraId="13F71655" w14:textId="50EBB117" w:rsidR="0060019C" w:rsidRPr="003F4ACC" w:rsidRDefault="008F2093" w:rsidP="00A66D0F">
            <w:pPr>
              <w:jc w:val="left"/>
              <w:rPr>
                <w:sz w:val="24"/>
                <w:szCs w:val="24"/>
              </w:rPr>
            </w:pPr>
            <w:r w:rsidRPr="008F2093">
              <w:rPr>
                <w:sz w:val="24"/>
                <w:szCs w:val="24"/>
              </w:rPr>
              <w:t>Dữ liệu được xử lý và sẵn sàng cho bước xây dựng hệ thống RAG</w:t>
            </w:r>
          </w:p>
        </w:tc>
      </w:tr>
      <w:tr w:rsidR="0060019C" w:rsidRPr="00A66D0F" w14:paraId="7524CDC1" w14:textId="77777777" w:rsidTr="004275E3">
        <w:trPr>
          <w:trHeight w:val="285"/>
        </w:trPr>
        <w:tc>
          <w:tcPr>
            <w:tcW w:w="364" w:type="pct"/>
            <w:vAlign w:val="center"/>
          </w:tcPr>
          <w:p w14:paraId="3AD4DAA3" w14:textId="77777777" w:rsidR="0060019C" w:rsidRPr="00A66D0F" w:rsidRDefault="0060019C" w:rsidP="004275E3">
            <w:pPr>
              <w:jc w:val="center"/>
              <w:rPr>
                <w:sz w:val="24"/>
                <w:szCs w:val="24"/>
              </w:rPr>
            </w:pPr>
            <w:r w:rsidRPr="00A66D0F">
              <w:rPr>
                <w:sz w:val="24"/>
                <w:szCs w:val="24"/>
              </w:rPr>
              <w:lastRenderedPageBreak/>
              <w:t>5</w:t>
            </w:r>
          </w:p>
        </w:tc>
        <w:tc>
          <w:tcPr>
            <w:tcW w:w="664" w:type="pct"/>
            <w:vAlign w:val="center"/>
          </w:tcPr>
          <w:p w14:paraId="12D480C6" w14:textId="77777777" w:rsidR="0060019C" w:rsidRPr="00A66D0F" w:rsidRDefault="0060019C" w:rsidP="00552F07">
            <w:pPr>
              <w:jc w:val="left"/>
              <w:rPr>
                <w:sz w:val="24"/>
                <w:szCs w:val="24"/>
              </w:rPr>
            </w:pPr>
            <w:r w:rsidRPr="00A66D0F">
              <w:rPr>
                <w:sz w:val="24"/>
                <w:szCs w:val="24"/>
              </w:rPr>
              <w:t>Tuần 5</w:t>
            </w:r>
          </w:p>
        </w:tc>
        <w:tc>
          <w:tcPr>
            <w:tcW w:w="1252" w:type="pct"/>
            <w:vAlign w:val="center"/>
          </w:tcPr>
          <w:p w14:paraId="7D5CF26F" w14:textId="6E2CC494" w:rsidR="0060019C" w:rsidRPr="003F4ACC" w:rsidRDefault="008F2093" w:rsidP="00A66D0F">
            <w:pPr>
              <w:jc w:val="left"/>
              <w:rPr>
                <w:sz w:val="24"/>
                <w:szCs w:val="24"/>
              </w:rPr>
            </w:pPr>
            <w:r w:rsidRPr="008F2093">
              <w:rPr>
                <w:sz w:val="24"/>
                <w:szCs w:val="24"/>
              </w:rPr>
              <w:t>Xây dựng hệ thống truy xuất dữ liệu</w:t>
            </w:r>
          </w:p>
        </w:tc>
        <w:tc>
          <w:tcPr>
            <w:tcW w:w="2720" w:type="pct"/>
            <w:vAlign w:val="center"/>
          </w:tcPr>
          <w:p w14:paraId="71CD899A" w14:textId="235049DF" w:rsidR="0060019C" w:rsidRPr="003F4ACC" w:rsidRDefault="008F2093" w:rsidP="00A66D0F">
            <w:pPr>
              <w:jc w:val="left"/>
              <w:rPr>
                <w:sz w:val="24"/>
                <w:szCs w:val="24"/>
              </w:rPr>
            </w:pPr>
            <w:r w:rsidRPr="008F2093">
              <w:rPr>
                <w:sz w:val="24"/>
                <w:szCs w:val="24"/>
              </w:rPr>
              <w:t>Hoàn thành module lưu trữ và truy xuất dữ liệu phục vụ chatbot</w:t>
            </w:r>
          </w:p>
        </w:tc>
      </w:tr>
      <w:tr w:rsidR="0060019C" w:rsidRPr="00A66D0F" w14:paraId="2AFA52FB" w14:textId="77777777" w:rsidTr="004275E3">
        <w:trPr>
          <w:trHeight w:val="285"/>
        </w:trPr>
        <w:tc>
          <w:tcPr>
            <w:tcW w:w="364" w:type="pct"/>
            <w:vAlign w:val="center"/>
          </w:tcPr>
          <w:p w14:paraId="1FF66C36" w14:textId="77777777" w:rsidR="0060019C" w:rsidRPr="00A66D0F" w:rsidRDefault="0060019C" w:rsidP="004275E3">
            <w:pPr>
              <w:jc w:val="center"/>
              <w:rPr>
                <w:sz w:val="24"/>
                <w:szCs w:val="24"/>
              </w:rPr>
            </w:pPr>
            <w:r w:rsidRPr="00A66D0F">
              <w:rPr>
                <w:sz w:val="24"/>
                <w:szCs w:val="24"/>
              </w:rPr>
              <w:t>6</w:t>
            </w:r>
          </w:p>
        </w:tc>
        <w:tc>
          <w:tcPr>
            <w:tcW w:w="664" w:type="pct"/>
            <w:vAlign w:val="center"/>
          </w:tcPr>
          <w:p w14:paraId="4BA21A46" w14:textId="77777777" w:rsidR="0060019C" w:rsidRPr="00A66D0F" w:rsidRDefault="0060019C" w:rsidP="00552F07">
            <w:pPr>
              <w:jc w:val="left"/>
              <w:rPr>
                <w:sz w:val="24"/>
                <w:szCs w:val="24"/>
              </w:rPr>
            </w:pPr>
            <w:r w:rsidRPr="00A66D0F">
              <w:rPr>
                <w:sz w:val="24"/>
                <w:szCs w:val="24"/>
              </w:rPr>
              <w:t>Tuần 6</w:t>
            </w:r>
          </w:p>
        </w:tc>
        <w:tc>
          <w:tcPr>
            <w:tcW w:w="1252"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F2093" w:rsidRPr="008F2093" w14:paraId="6157AB19" w14:textId="77777777">
              <w:trPr>
                <w:tblCellSpacing w:w="15" w:type="dxa"/>
              </w:trPr>
              <w:tc>
                <w:tcPr>
                  <w:tcW w:w="0" w:type="auto"/>
                  <w:vAlign w:val="center"/>
                  <w:hideMark/>
                </w:tcPr>
                <w:p w14:paraId="0F9BA6B8" w14:textId="77777777" w:rsidR="008F2093" w:rsidRPr="008F2093" w:rsidRDefault="008F2093" w:rsidP="008F2093">
                  <w:pPr>
                    <w:jc w:val="left"/>
                    <w:rPr>
                      <w:sz w:val="24"/>
                      <w:szCs w:val="24"/>
                      <w:lang w:val="en-US"/>
                    </w:rPr>
                  </w:pPr>
                </w:p>
              </w:tc>
            </w:tr>
          </w:tbl>
          <w:p w14:paraId="7B4BB824" w14:textId="77777777" w:rsidR="008F2093" w:rsidRPr="008F2093" w:rsidRDefault="008F2093" w:rsidP="008F2093">
            <w:pPr>
              <w:jc w:val="left"/>
              <w:rPr>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tblGrid>
            <w:tr w:rsidR="008F2093" w:rsidRPr="008F2093" w14:paraId="2AF86EEB" w14:textId="77777777">
              <w:trPr>
                <w:tblCellSpacing w:w="15" w:type="dxa"/>
              </w:trPr>
              <w:tc>
                <w:tcPr>
                  <w:tcW w:w="0" w:type="auto"/>
                  <w:vAlign w:val="center"/>
                  <w:hideMark/>
                </w:tcPr>
                <w:p w14:paraId="22E44A05" w14:textId="3271FBAC" w:rsidR="008F2093" w:rsidRPr="008F2093" w:rsidRDefault="008F2093" w:rsidP="008F2093">
                  <w:pPr>
                    <w:jc w:val="left"/>
                    <w:rPr>
                      <w:sz w:val="24"/>
                      <w:szCs w:val="24"/>
                      <w:lang w:val="en-US"/>
                    </w:rPr>
                  </w:pPr>
                  <w:r w:rsidRPr="008F2093">
                    <w:rPr>
                      <w:sz w:val="24"/>
                      <w:szCs w:val="24"/>
                      <w:lang w:val="en-US"/>
                    </w:rPr>
                    <w:t>Tích hợp LLM và xây dựng pipeline RAG</w:t>
                  </w:r>
                </w:p>
              </w:tc>
            </w:tr>
          </w:tbl>
          <w:p w14:paraId="24D6D449" w14:textId="77777777" w:rsidR="0060019C" w:rsidRPr="003F4ACC" w:rsidRDefault="0060019C" w:rsidP="00A66D0F">
            <w:pPr>
              <w:jc w:val="left"/>
              <w:rPr>
                <w:sz w:val="24"/>
                <w:szCs w:val="24"/>
              </w:rPr>
            </w:pPr>
          </w:p>
        </w:tc>
        <w:tc>
          <w:tcPr>
            <w:tcW w:w="2720" w:type="pct"/>
            <w:vAlign w:val="center"/>
          </w:tcPr>
          <w:p w14:paraId="609ABABA" w14:textId="7998EE10" w:rsidR="0060019C" w:rsidRPr="003F4ACC" w:rsidRDefault="008F2093" w:rsidP="00A66D0F">
            <w:pPr>
              <w:jc w:val="left"/>
              <w:rPr>
                <w:sz w:val="24"/>
                <w:szCs w:val="24"/>
              </w:rPr>
            </w:pPr>
            <w:r w:rsidRPr="008F2093">
              <w:rPr>
                <w:sz w:val="24"/>
                <w:szCs w:val="24"/>
              </w:rPr>
              <w:t>Hệ thống có khả năng truy xuất dữ liệu và sinh câu trả lời</w:t>
            </w:r>
            <w:r>
              <w:rPr>
                <w:sz w:val="24"/>
                <w:szCs w:val="24"/>
              </w:rPr>
              <w:t>.</w:t>
            </w:r>
          </w:p>
        </w:tc>
      </w:tr>
      <w:tr w:rsidR="0060019C" w:rsidRPr="00A66D0F" w14:paraId="712B46C2" w14:textId="77777777" w:rsidTr="004275E3">
        <w:trPr>
          <w:trHeight w:val="285"/>
        </w:trPr>
        <w:tc>
          <w:tcPr>
            <w:tcW w:w="364" w:type="pct"/>
            <w:vAlign w:val="center"/>
          </w:tcPr>
          <w:p w14:paraId="604E1FC1" w14:textId="77777777" w:rsidR="0060019C" w:rsidRPr="00A66D0F" w:rsidRDefault="0060019C" w:rsidP="004275E3">
            <w:pPr>
              <w:jc w:val="center"/>
              <w:rPr>
                <w:sz w:val="24"/>
                <w:szCs w:val="24"/>
              </w:rPr>
            </w:pPr>
            <w:r w:rsidRPr="00A66D0F">
              <w:rPr>
                <w:sz w:val="24"/>
                <w:szCs w:val="24"/>
              </w:rPr>
              <w:t>7</w:t>
            </w:r>
          </w:p>
        </w:tc>
        <w:tc>
          <w:tcPr>
            <w:tcW w:w="664" w:type="pct"/>
            <w:vAlign w:val="center"/>
          </w:tcPr>
          <w:p w14:paraId="30250E46" w14:textId="77777777" w:rsidR="0060019C" w:rsidRPr="00A66D0F" w:rsidRDefault="0060019C" w:rsidP="00552F07">
            <w:pPr>
              <w:jc w:val="left"/>
              <w:rPr>
                <w:sz w:val="24"/>
                <w:szCs w:val="24"/>
              </w:rPr>
            </w:pPr>
            <w:r w:rsidRPr="00A66D0F">
              <w:rPr>
                <w:sz w:val="24"/>
                <w:szCs w:val="24"/>
              </w:rPr>
              <w:t>Tuần 7</w:t>
            </w:r>
          </w:p>
        </w:tc>
        <w:tc>
          <w:tcPr>
            <w:tcW w:w="1252" w:type="pct"/>
            <w:vAlign w:val="center"/>
          </w:tcPr>
          <w:p w14:paraId="18A16122" w14:textId="1E5A64A9" w:rsidR="0060019C" w:rsidRPr="003F4ACC" w:rsidRDefault="008F2093" w:rsidP="00A66D0F">
            <w:pPr>
              <w:jc w:val="left"/>
              <w:rPr>
                <w:sz w:val="24"/>
                <w:szCs w:val="24"/>
              </w:rPr>
            </w:pPr>
            <w:r w:rsidRPr="008F2093">
              <w:rPr>
                <w:sz w:val="24"/>
                <w:szCs w:val="24"/>
              </w:rPr>
              <w:t>Phát triển giao diện ứng dụng (mobile) cho chatbot</w:t>
            </w:r>
          </w:p>
        </w:tc>
        <w:tc>
          <w:tcPr>
            <w:tcW w:w="2720" w:type="pct"/>
            <w:vAlign w:val="center"/>
          </w:tcPr>
          <w:p w14:paraId="021816B1" w14:textId="4582BCE7" w:rsidR="0060019C" w:rsidRPr="003F4ACC" w:rsidRDefault="008F2093" w:rsidP="00A66D0F">
            <w:pPr>
              <w:jc w:val="left"/>
              <w:rPr>
                <w:sz w:val="24"/>
                <w:szCs w:val="24"/>
              </w:rPr>
            </w:pPr>
            <w:r w:rsidRPr="008F2093">
              <w:rPr>
                <w:sz w:val="24"/>
                <w:szCs w:val="24"/>
              </w:rPr>
              <w:t>Hoàn thành giao diện cho phép người dùng tương tác với chatbot</w:t>
            </w:r>
          </w:p>
        </w:tc>
      </w:tr>
      <w:tr w:rsidR="0060019C" w:rsidRPr="00A66D0F" w14:paraId="574B7FF9" w14:textId="77777777" w:rsidTr="004275E3">
        <w:trPr>
          <w:trHeight w:val="285"/>
        </w:trPr>
        <w:tc>
          <w:tcPr>
            <w:tcW w:w="364" w:type="pct"/>
            <w:vAlign w:val="center"/>
          </w:tcPr>
          <w:p w14:paraId="2446851B" w14:textId="77777777" w:rsidR="0060019C" w:rsidRPr="00A66D0F" w:rsidRDefault="0060019C" w:rsidP="004275E3">
            <w:pPr>
              <w:jc w:val="center"/>
              <w:rPr>
                <w:sz w:val="24"/>
                <w:szCs w:val="24"/>
              </w:rPr>
            </w:pPr>
            <w:r w:rsidRPr="00A66D0F">
              <w:rPr>
                <w:sz w:val="24"/>
                <w:szCs w:val="24"/>
              </w:rPr>
              <w:t>8</w:t>
            </w:r>
          </w:p>
        </w:tc>
        <w:tc>
          <w:tcPr>
            <w:tcW w:w="664" w:type="pct"/>
            <w:vAlign w:val="center"/>
          </w:tcPr>
          <w:p w14:paraId="406D1455" w14:textId="77777777" w:rsidR="0060019C" w:rsidRPr="00A66D0F" w:rsidRDefault="0060019C" w:rsidP="00552F07">
            <w:pPr>
              <w:jc w:val="left"/>
              <w:rPr>
                <w:sz w:val="24"/>
                <w:szCs w:val="24"/>
              </w:rPr>
            </w:pPr>
            <w:r w:rsidRPr="00A66D0F">
              <w:rPr>
                <w:sz w:val="24"/>
                <w:szCs w:val="24"/>
              </w:rPr>
              <w:t>Tuần 8</w:t>
            </w:r>
          </w:p>
        </w:tc>
        <w:tc>
          <w:tcPr>
            <w:tcW w:w="1252" w:type="pct"/>
            <w:vAlign w:val="center"/>
          </w:tcPr>
          <w:p w14:paraId="33B1CB35" w14:textId="441E060E" w:rsidR="0060019C" w:rsidRPr="003F4ACC" w:rsidRDefault="008F2093" w:rsidP="00A66D0F">
            <w:pPr>
              <w:jc w:val="left"/>
              <w:rPr>
                <w:sz w:val="24"/>
                <w:szCs w:val="24"/>
              </w:rPr>
            </w:pPr>
            <w:r w:rsidRPr="008F2093">
              <w:rPr>
                <w:sz w:val="24"/>
                <w:szCs w:val="24"/>
              </w:rPr>
              <w:t>Tích hợp hệ thống chatbot với ứng dụng và chạy thử nghiệm</w:t>
            </w:r>
          </w:p>
        </w:tc>
        <w:tc>
          <w:tcPr>
            <w:tcW w:w="2720" w:type="pct"/>
            <w:vAlign w:val="center"/>
          </w:tcPr>
          <w:p w14:paraId="46CD9149" w14:textId="6E0925DD" w:rsidR="0060019C" w:rsidRPr="003F4ACC" w:rsidRDefault="008F2093" w:rsidP="00A66D0F">
            <w:pPr>
              <w:jc w:val="left"/>
              <w:rPr>
                <w:sz w:val="24"/>
                <w:szCs w:val="24"/>
              </w:rPr>
            </w:pPr>
            <w:r w:rsidRPr="008F2093">
              <w:rPr>
                <w:sz w:val="24"/>
                <w:szCs w:val="24"/>
              </w:rPr>
              <w:t>Hệ thống chatbot hoạt động cơ bản trên ứng dụng</w:t>
            </w:r>
          </w:p>
        </w:tc>
      </w:tr>
      <w:tr w:rsidR="0060019C" w:rsidRPr="00A66D0F" w14:paraId="1C5BF34A" w14:textId="77777777" w:rsidTr="004275E3">
        <w:trPr>
          <w:trHeight w:val="285"/>
        </w:trPr>
        <w:tc>
          <w:tcPr>
            <w:tcW w:w="364" w:type="pct"/>
            <w:vAlign w:val="center"/>
          </w:tcPr>
          <w:p w14:paraId="0679673A" w14:textId="77777777" w:rsidR="0060019C" w:rsidRPr="00A66D0F" w:rsidRDefault="0060019C" w:rsidP="004275E3">
            <w:pPr>
              <w:jc w:val="center"/>
              <w:rPr>
                <w:sz w:val="24"/>
                <w:szCs w:val="24"/>
              </w:rPr>
            </w:pPr>
            <w:r w:rsidRPr="00A66D0F">
              <w:rPr>
                <w:sz w:val="24"/>
                <w:szCs w:val="24"/>
              </w:rPr>
              <w:t>9</w:t>
            </w:r>
          </w:p>
        </w:tc>
        <w:tc>
          <w:tcPr>
            <w:tcW w:w="664" w:type="pct"/>
            <w:vAlign w:val="center"/>
          </w:tcPr>
          <w:p w14:paraId="7A79C188" w14:textId="77777777" w:rsidR="0060019C" w:rsidRPr="00A66D0F" w:rsidRDefault="0060019C" w:rsidP="00552F07">
            <w:pPr>
              <w:jc w:val="left"/>
              <w:rPr>
                <w:sz w:val="24"/>
                <w:szCs w:val="24"/>
              </w:rPr>
            </w:pPr>
            <w:r w:rsidRPr="00A66D0F">
              <w:rPr>
                <w:sz w:val="24"/>
                <w:szCs w:val="24"/>
              </w:rPr>
              <w:t>Tuần 9</w:t>
            </w:r>
          </w:p>
        </w:tc>
        <w:tc>
          <w:tcPr>
            <w:tcW w:w="1252" w:type="pct"/>
            <w:vAlign w:val="center"/>
          </w:tcPr>
          <w:p w14:paraId="2C0277B7" w14:textId="3BC017CC" w:rsidR="0060019C" w:rsidRPr="003F4ACC" w:rsidRDefault="008F2093" w:rsidP="00A66D0F">
            <w:pPr>
              <w:jc w:val="left"/>
              <w:rPr>
                <w:sz w:val="24"/>
                <w:szCs w:val="24"/>
              </w:rPr>
            </w:pPr>
            <w:r w:rsidRPr="008F2093">
              <w:rPr>
                <w:sz w:val="24"/>
                <w:szCs w:val="24"/>
              </w:rPr>
              <w:t>Đánh giá hiệu năng hệ thống, kiểm thử và tối ưu</w:t>
            </w:r>
          </w:p>
        </w:tc>
        <w:tc>
          <w:tcPr>
            <w:tcW w:w="2720" w:type="pct"/>
            <w:vAlign w:val="center"/>
          </w:tcPr>
          <w:p w14:paraId="75B78450" w14:textId="5BA3091E" w:rsidR="0060019C" w:rsidRPr="003F4ACC" w:rsidRDefault="008F2093" w:rsidP="00A66D0F">
            <w:pPr>
              <w:jc w:val="left"/>
              <w:rPr>
                <w:sz w:val="24"/>
                <w:szCs w:val="24"/>
              </w:rPr>
            </w:pPr>
            <w:r w:rsidRPr="008F2093">
              <w:rPr>
                <w:sz w:val="24"/>
                <w:szCs w:val="24"/>
              </w:rPr>
              <w:t>Có kết quả đánh giá độ chính xác, tốc độ phản hồi của hệ thống</w:t>
            </w:r>
          </w:p>
        </w:tc>
      </w:tr>
      <w:tr w:rsidR="0060019C" w:rsidRPr="00A66D0F" w14:paraId="13EDDE1E" w14:textId="77777777" w:rsidTr="004275E3">
        <w:trPr>
          <w:trHeight w:val="285"/>
        </w:trPr>
        <w:tc>
          <w:tcPr>
            <w:tcW w:w="364" w:type="pct"/>
            <w:vAlign w:val="center"/>
          </w:tcPr>
          <w:p w14:paraId="0E912C09" w14:textId="77777777" w:rsidR="0060019C" w:rsidRPr="00A66D0F" w:rsidRDefault="0060019C" w:rsidP="004275E3">
            <w:pPr>
              <w:jc w:val="center"/>
              <w:rPr>
                <w:sz w:val="24"/>
                <w:szCs w:val="24"/>
              </w:rPr>
            </w:pPr>
            <w:r w:rsidRPr="00A66D0F">
              <w:rPr>
                <w:sz w:val="24"/>
                <w:szCs w:val="24"/>
              </w:rPr>
              <w:t>10</w:t>
            </w:r>
          </w:p>
        </w:tc>
        <w:tc>
          <w:tcPr>
            <w:tcW w:w="664" w:type="pct"/>
            <w:vAlign w:val="center"/>
          </w:tcPr>
          <w:p w14:paraId="72531A0D" w14:textId="77777777" w:rsidR="0060019C" w:rsidRPr="00A66D0F" w:rsidRDefault="0060019C" w:rsidP="00552F07">
            <w:pPr>
              <w:jc w:val="left"/>
              <w:rPr>
                <w:sz w:val="24"/>
                <w:szCs w:val="24"/>
              </w:rPr>
            </w:pPr>
            <w:r w:rsidRPr="00A66D0F">
              <w:rPr>
                <w:sz w:val="24"/>
                <w:szCs w:val="24"/>
              </w:rPr>
              <w:t>Tuần 10</w:t>
            </w:r>
          </w:p>
        </w:tc>
        <w:tc>
          <w:tcPr>
            <w:tcW w:w="1252" w:type="pct"/>
            <w:vAlign w:val="center"/>
          </w:tcPr>
          <w:p w14:paraId="791B5B2E" w14:textId="5BE3FB5F" w:rsidR="0060019C" w:rsidRPr="003F4ACC" w:rsidRDefault="008F2093" w:rsidP="00A66D0F">
            <w:pPr>
              <w:jc w:val="left"/>
              <w:rPr>
                <w:sz w:val="24"/>
                <w:szCs w:val="24"/>
              </w:rPr>
            </w:pPr>
            <w:r w:rsidRPr="008F2093">
              <w:rPr>
                <w:sz w:val="24"/>
                <w:szCs w:val="24"/>
              </w:rPr>
              <w:t>Hoàn thiện hệ thống, viết báo cáo đồ án và chuẩn bị bảo vệ</w:t>
            </w:r>
          </w:p>
        </w:tc>
        <w:tc>
          <w:tcPr>
            <w:tcW w:w="2720" w:type="pct"/>
            <w:vAlign w:val="center"/>
          </w:tcPr>
          <w:p w14:paraId="2985FAA9" w14:textId="3944FCF0" w:rsidR="0060019C" w:rsidRPr="003F4ACC" w:rsidRDefault="008F2093" w:rsidP="00A66D0F">
            <w:pPr>
              <w:jc w:val="left"/>
              <w:rPr>
                <w:sz w:val="24"/>
                <w:szCs w:val="24"/>
              </w:rPr>
            </w:pPr>
            <w:r w:rsidRPr="008F2093">
              <w:rPr>
                <w:sz w:val="24"/>
                <w:szCs w:val="24"/>
              </w:rPr>
              <w:t>Hoàn thành sản phẩm, báo cáo và slide bảo vệ</w:t>
            </w:r>
          </w:p>
        </w:tc>
      </w:tr>
    </w:tbl>
    <w:p w14:paraId="276EEBA2" w14:textId="77777777" w:rsidR="003C6059" w:rsidRDefault="003C6059" w:rsidP="003C6059">
      <w:pPr>
        <w:spacing w:before="120"/>
        <w:ind w:right="-755"/>
        <w:jc w:val="center"/>
        <w:rPr>
          <w:i/>
          <w:noProof/>
          <w:sz w:val="24"/>
          <w:szCs w:val="24"/>
        </w:rPr>
      </w:pPr>
    </w:p>
    <w:p w14:paraId="65526B4F" w14:textId="77777777" w:rsidR="003C6059" w:rsidRPr="003C6059" w:rsidRDefault="003C6059" w:rsidP="00047E44">
      <w:pPr>
        <w:spacing w:before="120" w:after="120"/>
        <w:jc w:val="right"/>
        <w:rPr>
          <w:i/>
          <w:noProof/>
          <w:szCs w:val="26"/>
        </w:rPr>
      </w:pPr>
      <w:r w:rsidRPr="003C6059">
        <w:rPr>
          <w:i/>
          <w:noProof/>
          <w:szCs w:val="26"/>
        </w:rPr>
        <w:t xml:space="preserve">Thái Nguyên, ngày </w:t>
      </w:r>
      <w:r>
        <w:rPr>
          <w:noProof/>
          <w:szCs w:val="26"/>
        </w:rPr>
        <w:t xml:space="preserve">… </w:t>
      </w:r>
      <w:r w:rsidRPr="003C6059">
        <w:rPr>
          <w:i/>
          <w:noProof/>
          <w:szCs w:val="26"/>
        </w:rPr>
        <w:t xml:space="preserve">tháng </w:t>
      </w:r>
      <w:r>
        <w:rPr>
          <w:noProof/>
          <w:szCs w:val="26"/>
        </w:rPr>
        <w:t xml:space="preserve">… </w:t>
      </w:r>
      <w:r w:rsidRPr="003C6059">
        <w:rPr>
          <w:i/>
          <w:noProof/>
          <w:szCs w:val="26"/>
        </w:rPr>
        <w:t>năm 20</w:t>
      </w:r>
      <w:r>
        <w:rPr>
          <w:i/>
          <w:noProof/>
          <w:szCs w:val="26"/>
        </w:rPr>
        <w:t>2…</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4427"/>
      </w:tblGrid>
      <w:tr w:rsidR="00D3028A" w14:paraId="5917D74C" w14:textId="77777777" w:rsidTr="00047E44">
        <w:trPr>
          <w:trHeight w:val="259"/>
        </w:trPr>
        <w:tc>
          <w:tcPr>
            <w:tcW w:w="2703" w:type="pct"/>
          </w:tcPr>
          <w:p w14:paraId="25EB9E27" w14:textId="77777777" w:rsidR="00047E44" w:rsidRPr="00047E44" w:rsidRDefault="00047E44" w:rsidP="00864851">
            <w:pPr>
              <w:spacing w:before="120"/>
              <w:ind w:right="-397"/>
              <w:jc w:val="center"/>
              <w:rPr>
                <w:b/>
                <w:bCs/>
                <w:sz w:val="12"/>
                <w:szCs w:val="12"/>
              </w:rPr>
            </w:pPr>
          </w:p>
          <w:p w14:paraId="5B1EF996" w14:textId="77777777" w:rsidR="00D3028A" w:rsidRDefault="00D3028A" w:rsidP="00864851">
            <w:pPr>
              <w:spacing w:before="120"/>
              <w:ind w:right="-397"/>
              <w:jc w:val="center"/>
              <w:rPr>
                <w:b/>
                <w:bCs/>
                <w:szCs w:val="26"/>
              </w:rPr>
            </w:pPr>
            <w:r w:rsidRPr="003C6059">
              <w:rPr>
                <w:b/>
                <w:bCs/>
                <w:szCs w:val="26"/>
              </w:rPr>
              <w:t>LÃNH ĐẠO BỘ MÔN</w:t>
            </w:r>
          </w:p>
          <w:p w14:paraId="4E59CAE7" w14:textId="77777777" w:rsidR="00864851" w:rsidRDefault="00864851" w:rsidP="00864851">
            <w:pPr>
              <w:spacing w:before="120"/>
              <w:ind w:right="-397"/>
              <w:jc w:val="center"/>
              <w:rPr>
                <w:b/>
                <w:bCs/>
                <w:noProof/>
                <w:szCs w:val="26"/>
              </w:rPr>
            </w:pPr>
          </w:p>
          <w:p w14:paraId="65C9F0D5" w14:textId="77777777" w:rsidR="00864851" w:rsidRDefault="00864851" w:rsidP="00864851">
            <w:pPr>
              <w:spacing w:before="120"/>
              <w:ind w:right="-397"/>
              <w:jc w:val="center"/>
              <w:rPr>
                <w:b/>
                <w:bCs/>
                <w:noProof/>
                <w:szCs w:val="26"/>
              </w:rPr>
            </w:pPr>
          </w:p>
          <w:p w14:paraId="0F291152" w14:textId="77777777" w:rsidR="00864851" w:rsidRDefault="00864851" w:rsidP="00864851">
            <w:pPr>
              <w:spacing w:before="120"/>
              <w:ind w:right="-397"/>
              <w:jc w:val="center"/>
              <w:rPr>
                <w:b/>
                <w:bCs/>
                <w:noProof/>
                <w:szCs w:val="26"/>
              </w:rPr>
            </w:pPr>
          </w:p>
          <w:p w14:paraId="358A2685" w14:textId="77777777" w:rsidR="008D1B5A" w:rsidRDefault="008D1B5A" w:rsidP="00864851">
            <w:pPr>
              <w:spacing w:before="120"/>
              <w:ind w:right="-397"/>
              <w:jc w:val="center"/>
              <w:rPr>
                <w:b/>
                <w:bCs/>
                <w:noProof/>
                <w:szCs w:val="26"/>
              </w:rPr>
            </w:pPr>
          </w:p>
          <w:p w14:paraId="0FF48AD8" w14:textId="77777777" w:rsidR="00864851" w:rsidRPr="003C6059" w:rsidRDefault="00864851" w:rsidP="00864851">
            <w:pPr>
              <w:spacing w:before="120"/>
              <w:ind w:right="-397"/>
              <w:jc w:val="center"/>
              <w:rPr>
                <w:b/>
                <w:bCs/>
                <w:noProof/>
                <w:szCs w:val="26"/>
              </w:rPr>
            </w:pPr>
          </w:p>
        </w:tc>
        <w:tc>
          <w:tcPr>
            <w:tcW w:w="2297" w:type="pct"/>
          </w:tcPr>
          <w:p w14:paraId="337F41BB" w14:textId="77777777" w:rsidR="00047E44" w:rsidRPr="00047E44" w:rsidRDefault="00047E44" w:rsidP="00864851">
            <w:pPr>
              <w:spacing w:before="120"/>
              <w:ind w:right="-397"/>
              <w:jc w:val="center"/>
              <w:rPr>
                <w:b/>
                <w:bCs/>
                <w:noProof/>
                <w:sz w:val="12"/>
                <w:szCs w:val="12"/>
              </w:rPr>
            </w:pPr>
          </w:p>
          <w:p w14:paraId="340984CA" w14:textId="77777777" w:rsidR="00D3028A" w:rsidRDefault="00D3028A" w:rsidP="00864851">
            <w:pPr>
              <w:spacing w:before="120"/>
              <w:ind w:right="-397"/>
              <w:jc w:val="center"/>
              <w:rPr>
                <w:b/>
                <w:bCs/>
                <w:noProof/>
                <w:szCs w:val="26"/>
              </w:rPr>
            </w:pPr>
            <w:r w:rsidRPr="003C6059">
              <w:rPr>
                <w:b/>
                <w:bCs/>
                <w:noProof/>
                <w:szCs w:val="26"/>
              </w:rPr>
              <w:t>GIẢNG VIÊN</w:t>
            </w:r>
            <w:r w:rsidR="005B59F9">
              <w:rPr>
                <w:b/>
                <w:bCs/>
                <w:noProof/>
                <w:szCs w:val="26"/>
              </w:rPr>
              <w:t xml:space="preserve"> HƯỚNG DẪN</w:t>
            </w:r>
          </w:p>
          <w:p w14:paraId="6C381BC3" w14:textId="77777777" w:rsidR="00864851" w:rsidRDefault="00864851" w:rsidP="00864851">
            <w:pPr>
              <w:spacing w:before="120"/>
              <w:ind w:right="-397"/>
              <w:jc w:val="center"/>
              <w:rPr>
                <w:b/>
                <w:bCs/>
                <w:noProof/>
                <w:szCs w:val="26"/>
              </w:rPr>
            </w:pPr>
          </w:p>
          <w:p w14:paraId="3F8DF4A3" w14:textId="77777777" w:rsidR="00864851" w:rsidRDefault="00864851" w:rsidP="00864851">
            <w:pPr>
              <w:spacing w:before="120"/>
              <w:ind w:right="-397"/>
              <w:jc w:val="center"/>
              <w:rPr>
                <w:b/>
                <w:bCs/>
                <w:noProof/>
                <w:szCs w:val="26"/>
              </w:rPr>
            </w:pPr>
          </w:p>
          <w:p w14:paraId="43EEE12A" w14:textId="77777777" w:rsidR="00864851" w:rsidRDefault="00864851" w:rsidP="00864851">
            <w:pPr>
              <w:spacing w:before="120"/>
              <w:ind w:right="-397"/>
              <w:jc w:val="center"/>
              <w:rPr>
                <w:b/>
                <w:bCs/>
                <w:noProof/>
                <w:szCs w:val="26"/>
              </w:rPr>
            </w:pPr>
          </w:p>
          <w:p w14:paraId="3E40DAD4" w14:textId="77777777" w:rsidR="00864851" w:rsidRPr="003C6059" w:rsidRDefault="00864851" w:rsidP="00864851">
            <w:pPr>
              <w:spacing w:before="120"/>
              <w:ind w:right="-397"/>
              <w:jc w:val="center"/>
              <w:rPr>
                <w:b/>
                <w:bCs/>
                <w:noProof/>
                <w:szCs w:val="26"/>
              </w:rPr>
            </w:pPr>
          </w:p>
        </w:tc>
      </w:tr>
    </w:tbl>
    <w:p w14:paraId="02AB681D" w14:textId="77777777" w:rsidR="003C6059" w:rsidRPr="00FA3F7A" w:rsidRDefault="003C6059" w:rsidP="003C6059">
      <w:pPr>
        <w:spacing w:before="120"/>
        <w:ind w:right="-397"/>
        <w:jc w:val="center"/>
        <w:rPr>
          <w:i/>
          <w:noProof/>
          <w:sz w:val="24"/>
          <w:szCs w:val="24"/>
        </w:rPr>
      </w:pPr>
    </w:p>
    <w:sectPr w:rsidR="003C6059" w:rsidRPr="00FA3F7A" w:rsidSect="00D12DF9">
      <w:headerReference w:type="default" r:id="rId10"/>
      <w:footerReference w:type="default" r:id="rId11"/>
      <w:headerReference w:type="first" r:id="rId12"/>
      <w:pgSz w:w="11906" w:h="16838"/>
      <w:pgMar w:top="1134" w:right="851" w:bottom="1134" w:left="1418"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1D404" w14:textId="77777777" w:rsidR="0014339E" w:rsidRDefault="0014339E" w:rsidP="00E813E6">
      <w:r>
        <w:separator/>
      </w:r>
    </w:p>
  </w:endnote>
  <w:endnote w:type="continuationSeparator" w:id="0">
    <w:p w14:paraId="42A97050" w14:textId="77777777" w:rsidR="0014339E" w:rsidRDefault="0014339E" w:rsidP="00E813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F108FEAA-8FF6-4311-B234-33773BE0B084}"/>
    <w:embedBold r:id="rId2" w:fontKey="{751A04CC-E643-4AF4-9518-4D3FA95C0767}"/>
  </w:font>
  <w:font w:name="Cambria">
    <w:panose1 w:val="02040503050406030204"/>
    <w:charset w:val="00"/>
    <w:family w:val="roman"/>
    <w:pitch w:val="variable"/>
    <w:sig w:usb0="E00006FF" w:usb1="420024FF" w:usb2="02000000" w:usb3="00000000" w:csb0="0000019F" w:csb1="00000000"/>
    <w:embedRegular r:id="rId3" w:fontKey="{210FD919-26A4-4295-A989-882F564E2D9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2148224"/>
      <w:docPartObj>
        <w:docPartGallery w:val="Page Numbers (Bottom of Page)"/>
        <w:docPartUnique/>
      </w:docPartObj>
    </w:sdtPr>
    <w:sdtEndPr>
      <w:rPr>
        <w:noProof/>
      </w:rPr>
    </w:sdtEndPr>
    <w:sdtContent>
      <w:p w14:paraId="05BC0992" w14:textId="77777777" w:rsidR="00864851" w:rsidRDefault="0086485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C7DC24" w14:textId="77777777" w:rsidR="00E813E6" w:rsidRDefault="00E813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77BF3" w14:textId="77777777" w:rsidR="0014339E" w:rsidRDefault="0014339E" w:rsidP="00E813E6">
      <w:r>
        <w:separator/>
      </w:r>
    </w:p>
  </w:footnote>
  <w:footnote w:type="continuationSeparator" w:id="0">
    <w:p w14:paraId="6459E00D" w14:textId="77777777" w:rsidR="0014339E" w:rsidRDefault="0014339E" w:rsidP="00E813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A1969" w14:textId="77777777" w:rsidR="00D12DF9" w:rsidRPr="00D65492" w:rsidRDefault="00D65492" w:rsidP="00731B12">
    <w:pPr>
      <w:pStyle w:val="Header"/>
      <w:jc w:val="right"/>
    </w:pPr>
    <w:r w:rsidRPr="00D65492">
      <w:t>H02.Hệ thống AI và ứng dụng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143B1" w14:textId="77777777" w:rsidR="00F73507" w:rsidRDefault="00D12DF9" w:rsidP="00E42E2B">
    <w:pPr>
      <w:pStyle w:val="Header"/>
      <w:jc w:val="right"/>
    </w:pPr>
    <w:r>
      <w:t>CNTT.</w:t>
    </w:r>
    <w:r w:rsidR="00F73507">
      <w:t>H01. Phát triển ứng dụng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1750"/>
    <w:multiLevelType w:val="multilevel"/>
    <w:tmpl w:val="FCA29E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67759D"/>
    <w:multiLevelType w:val="multilevel"/>
    <w:tmpl w:val="D902D4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D482E21"/>
    <w:multiLevelType w:val="multilevel"/>
    <w:tmpl w:val="EB409A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813BA5"/>
    <w:multiLevelType w:val="multilevel"/>
    <w:tmpl w:val="ABE29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3E65BD"/>
    <w:multiLevelType w:val="multilevel"/>
    <w:tmpl w:val="A3C2EF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FB847D4"/>
    <w:multiLevelType w:val="multilevel"/>
    <w:tmpl w:val="C85C1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1B33572"/>
    <w:multiLevelType w:val="multilevel"/>
    <w:tmpl w:val="1BDC35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CD95A0B"/>
    <w:multiLevelType w:val="multilevel"/>
    <w:tmpl w:val="34A273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DA60DB0"/>
    <w:multiLevelType w:val="hybridMultilevel"/>
    <w:tmpl w:val="A1C22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564D64"/>
    <w:multiLevelType w:val="multilevel"/>
    <w:tmpl w:val="8B3AA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29F58A9"/>
    <w:multiLevelType w:val="multilevel"/>
    <w:tmpl w:val="25D605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42B456B"/>
    <w:multiLevelType w:val="multilevel"/>
    <w:tmpl w:val="9676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8415F7"/>
    <w:multiLevelType w:val="multilevel"/>
    <w:tmpl w:val="95A0B3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D137AB2"/>
    <w:multiLevelType w:val="multilevel"/>
    <w:tmpl w:val="C54478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0562278"/>
    <w:multiLevelType w:val="multilevel"/>
    <w:tmpl w:val="286C31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33B441A4"/>
    <w:multiLevelType w:val="multilevel"/>
    <w:tmpl w:val="F9E683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5AB209D"/>
    <w:multiLevelType w:val="multilevel"/>
    <w:tmpl w:val="AB14C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BE92220"/>
    <w:multiLevelType w:val="multilevel"/>
    <w:tmpl w:val="DFE0404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15:restartNumberingAfterBreak="0">
    <w:nsid w:val="3FF431FB"/>
    <w:multiLevelType w:val="multilevel"/>
    <w:tmpl w:val="5E7407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437345AB"/>
    <w:multiLevelType w:val="multilevel"/>
    <w:tmpl w:val="FB28F4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441C2307"/>
    <w:multiLevelType w:val="multilevel"/>
    <w:tmpl w:val="195AF9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4ED7655"/>
    <w:multiLevelType w:val="multilevel"/>
    <w:tmpl w:val="B8BA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A16814"/>
    <w:multiLevelType w:val="multilevel"/>
    <w:tmpl w:val="31ECAD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4A7D5B9D"/>
    <w:multiLevelType w:val="multilevel"/>
    <w:tmpl w:val="B11AC6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BEE30E5"/>
    <w:multiLevelType w:val="multilevel"/>
    <w:tmpl w:val="EE5027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4E3E77E9"/>
    <w:multiLevelType w:val="multilevel"/>
    <w:tmpl w:val="CD0E23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4EF0218B"/>
    <w:multiLevelType w:val="multilevel"/>
    <w:tmpl w:val="00C294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52A01546"/>
    <w:multiLevelType w:val="multilevel"/>
    <w:tmpl w:val="ACF83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5C2A0E78"/>
    <w:multiLevelType w:val="hybridMultilevel"/>
    <w:tmpl w:val="A1801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DF0FE9"/>
    <w:multiLevelType w:val="multilevel"/>
    <w:tmpl w:val="FD96EA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5D247ADA"/>
    <w:multiLevelType w:val="multilevel"/>
    <w:tmpl w:val="A98601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5DA66E1C"/>
    <w:multiLevelType w:val="multilevel"/>
    <w:tmpl w:val="0C9C37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67236B49"/>
    <w:multiLevelType w:val="multilevel"/>
    <w:tmpl w:val="380CAE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6C524D40"/>
    <w:multiLevelType w:val="multilevel"/>
    <w:tmpl w:val="BADE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F34E73"/>
    <w:multiLevelType w:val="multilevel"/>
    <w:tmpl w:val="C3F890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7625481B"/>
    <w:multiLevelType w:val="multilevel"/>
    <w:tmpl w:val="D19629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8F364E1"/>
    <w:multiLevelType w:val="hybridMultilevel"/>
    <w:tmpl w:val="971EF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D463645"/>
    <w:multiLevelType w:val="multilevel"/>
    <w:tmpl w:val="8D68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CF1F50"/>
    <w:multiLevelType w:val="multilevel"/>
    <w:tmpl w:val="EA660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13095271">
    <w:abstractNumId w:val="10"/>
  </w:num>
  <w:num w:numId="2" w16cid:durableId="1558664164">
    <w:abstractNumId w:val="27"/>
  </w:num>
  <w:num w:numId="3" w16cid:durableId="740056193">
    <w:abstractNumId w:val="22"/>
  </w:num>
  <w:num w:numId="4" w16cid:durableId="447623143">
    <w:abstractNumId w:val="3"/>
  </w:num>
  <w:num w:numId="5" w16cid:durableId="1298223725">
    <w:abstractNumId w:val="29"/>
  </w:num>
  <w:num w:numId="6" w16cid:durableId="2143577764">
    <w:abstractNumId w:val="38"/>
  </w:num>
  <w:num w:numId="7" w16cid:durableId="2083720924">
    <w:abstractNumId w:val="5"/>
  </w:num>
  <w:num w:numId="8" w16cid:durableId="851795862">
    <w:abstractNumId w:val="4"/>
  </w:num>
  <w:num w:numId="9" w16cid:durableId="380398733">
    <w:abstractNumId w:val="0"/>
  </w:num>
  <w:num w:numId="10" w16cid:durableId="431437879">
    <w:abstractNumId w:val="30"/>
  </w:num>
  <w:num w:numId="11" w16cid:durableId="1814255814">
    <w:abstractNumId w:val="14"/>
  </w:num>
  <w:num w:numId="12" w16cid:durableId="355084969">
    <w:abstractNumId w:val="2"/>
  </w:num>
  <w:num w:numId="13" w16cid:durableId="407192514">
    <w:abstractNumId w:val="18"/>
  </w:num>
  <w:num w:numId="14" w16cid:durableId="1620798317">
    <w:abstractNumId w:val="25"/>
  </w:num>
  <w:num w:numId="15" w16cid:durableId="814421104">
    <w:abstractNumId w:val="34"/>
  </w:num>
  <w:num w:numId="16" w16cid:durableId="1300189461">
    <w:abstractNumId w:val="23"/>
  </w:num>
  <w:num w:numId="17" w16cid:durableId="807363800">
    <w:abstractNumId w:val="20"/>
  </w:num>
  <w:num w:numId="18" w16cid:durableId="1164980113">
    <w:abstractNumId w:val="12"/>
  </w:num>
  <w:num w:numId="19" w16cid:durableId="510024327">
    <w:abstractNumId w:val="26"/>
  </w:num>
  <w:num w:numId="20" w16cid:durableId="1681809992">
    <w:abstractNumId w:val="16"/>
  </w:num>
  <w:num w:numId="21" w16cid:durableId="111484061">
    <w:abstractNumId w:val="9"/>
  </w:num>
  <w:num w:numId="22" w16cid:durableId="1108350916">
    <w:abstractNumId w:val="32"/>
  </w:num>
  <w:num w:numId="23" w16cid:durableId="1770658206">
    <w:abstractNumId w:val="1"/>
  </w:num>
  <w:num w:numId="24" w16cid:durableId="1594433849">
    <w:abstractNumId w:val="15"/>
  </w:num>
  <w:num w:numId="25" w16cid:durableId="1240216095">
    <w:abstractNumId w:val="31"/>
  </w:num>
  <w:num w:numId="26" w16cid:durableId="17826122">
    <w:abstractNumId w:val="6"/>
  </w:num>
  <w:num w:numId="27" w16cid:durableId="372383576">
    <w:abstractNumId w:val="7"/>
  </w:num>
  <w:num w:numId="28" w16cid:durableId="9726772">
    <w:abstractNumId w:val="17"/>
  </w:num>
  <w:num w:numId="29" w16cid:durableId="1704986562">
    <w:abstractNumId w:val="19"/>
  </w:num>
  <w:num w:numId="30" w16cid:durableId="325742227">
    <w:abstractNumId w:val="13"/>
  </w:num>
  <w:num w:numId="31" w16cid:durableId="1727874326">
    <w:abstractNumId w:val="24"/>
  </w:num>
  <w:num w:numId="32" w16cid:durableId="2046522424">
    <w:abstractNumId w:val="35"/>
  </w:num>
  <w:num w:numId="33" w16cid:durableId="692997242">
    <w:abstractNumId w:val="8"/>
  </w:num>
  <w:num w:numId="34" w16cid:durableId="548078063">
    <w:abstractNumId w:val="28"/>
  </w:num>
  <w:num w:numId="35" w16cid:durableId="1408768914">
    <w:abstractNumId w:val="36"/>
  </w:num>
  <w:num w:numId="36" w16cid:durableId="1379276172">
    <w:abstractNumId w:val="37"/>
  </w:num>
  <w:num w:numId="37" w16cid:durableId="2137290608">
    <w:abstractNumId w:val="11"/>
  </w:num>
  <w:num w:numId="38" w16cid:durableId="1270547218">
    <w:abstractNumId w:val="33"/>
  </w:num>
  <w:num w:numId="39" w16cid:durableId="43837764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7B8"/>
    <w:rsid w:val="00004E7E"/>
    <w:rsid w:val="00007882"/>
    <w:rsid w:val="00037CF7"/>
    <w:rsid w:val="00047E44"/>
    <w:rsid w:val="00050E35"/>
    <w:rsid w:val="0006589F"/>
    <w:rsid w:val="0007787B"/>
    <w:rsid w:val="000B6E63"/>
    <w:rsid w:val="000C6AC3"/>
    <w:rsid w:val="000C7788"/>
    <w:rsid w:val="000D5583"/>
    <w:rsid w:val="000D6A85"/>
    <w:rsid w:val="000E2B73"/>
    <w:rsid w:val="000F604A"/>
    <w:rsid w:val="001005CF"/>
    <w:rsid w:val="00125757"/>
    <w:rsid w:val="00126952"/>
    <w:rsid w:val="0014299F"/>
    <w:rsid w:val="0014339E"/>
    <w:rsid w:val="0016055B"/>
    <w:rsid w:val="001640F0"/>
    <w:rsid w:val="001A4591"/>
    <w:rsid w:val="001A45B5"/>
    <w:rsid w:val="001B3A44"/>
    <w:rsid w:val="001B619A"/>
    <w:rsid w:val="001C2AD8"/>
    <w:rsid w:val="001D20B6"/>
    <w:rsid w:val="001D74E1"/>
    <w:rsid w:val="001F65F0"/>
    <w:rsid w:val="0022443E"/>
    <w:rsid w:val="00264AAD"/>
    <w:rsid w:val="00274261"/>
    <w:rsid w:val="002778DD"/>
    <w:rsid w:val="00290576"/>
    <w:rsid w:val="00290F08"/>
    <w:rsid w:val="002A2291"/>
    <w:rsid w:val="002A47E0"/>
    <w:rsid w:val="002B3BF4"/>
    <w:rsid w:val="002C7F89"/>
    <w:rsid w:val="002D1F7C"/>
    <w:rsid w:val="002D5978"/>
    <w:rsid w:val="002D7AD9"/>
    <w:rsid w:val="002F0173"/>
    <w:rsid w:val="002F2E0C"/>
    <w:rsid w:val="00302A52"/>
    <w:rsid w:val="00304A5C"/>
    <w:rsid w:val="00312060"/>
    <w:rsid w:val="00336354"/>
    <w:rsid w:val="00340359"/>
    <w:rsid w:val="00342B1F"/>
    <w:rsid w:val="00351A9D"/>
    <w:rsid w:val="00356F84"/>
    <w:rsid w:val="00362139"/>
    <w:rsid w:val="003621D4"/>
    <w:rsid w:val="00363211"/>
    <w:rsid w:val="00375A0D"/>
    <w:rsid w:val="003B167A"/>
    <w:rsid w:val="003B75AF"/>
    <w:rsid w:val="003B7AA5"/>
    <w:rsid w:val="003C6059"/>
    <w:rsid w:val="003D73EF"/>
    <w:rsid w:val="003F4ACC"/>
    <w:rsid w:val="00404036"/>
    <w:rsid w:val="0041006C"/>
    <w:rsid w:val="00413001"/>
    <w:rsid w:val="00413402"/>
    <w:rsid w:val="004275E3"/>
    <w:rsid w:val="00476686"/>
    <w:rsid w:val="00483340"/>
    <w:rsid w:val="004A6712"/>
    <w:rsid w:val="004B3904"/>
    <w:rsid w:val="004B740A"/>
    <w:rsid w:val="004C10B7"/>
    <w:rsid w:val="004E381A"/>
    <w:rsid w:val="00506F42"/>
    <w:rsid w:val="005148E1"/>
    <w:rsid w:val="00552F07"/>
    <w:rsid w:val="005703CF"/>
    <w:rsid w:val="00577E81"/>
    <w:rsid w:val="005A1151"/>
    <w:rsid w:val="005A24F1"/>
    <w:rsid w:val="005B2653"/>
    <w:rsid w:val="005B59F9"/>
    <w:rsid w:val="005D22AF"/>
    <w:rsid w:val="005D4380"/>
    <w:rsid w:val="005E7C35"/>
    <w:rsid w:val="005F068F"/>
    <w:rsid w:val="0060019C"/>
    <w:rsid w:val="006046AF"/>
    <w:rsid w:val="00610C36"/>
    <w:rsid w:val="0063208C"/>
    <w:rsid w:val="00640538"/>
    <w:rsid w:val="006557B8"/>
    <w:rsid w:val="0065648B"/>
    <w:rsid w:val="006827A2"/>
    <w:rsid w:val="00692610"/>
    <w:rsid w:val="00695E71"/>
    <w:rsid w:val="006A5F61"/>
    <w:rsid w:val="006B61AB"/>
    <w:rsid w:val="006C0EA6"/>
    <w:rsid w:val="006C154D"/>
    <w:rsid w:val="006E6CB0"/>
    <w:rsid w:val="006F2230"/>
    <w:rsid w:val="006F39E5"/>
    <w:rsid w:val="00706C79"/>
    <w:rsid w:val="00707628"/>
    <w:rsid w:val="0072288E"/>
    <w:rsid w:val="00731B12"/>
    <w:rsid w:val="00762A2C"/>
    <w:rsid w:val="00765BE1"/>
    <w:rsid w:val="007701BE"/>
    <w:rsid w:val="00772B22"/>
    <w:rsid w:val="00774649"/>
    <w:rsid w:val="00776811"/>
    <w:rsid w:val="00777A3E"/>
    <w:rsid w:val="00793458"/>
    <w:rsid w:val="007A23CC"/>
    <w:rsid w:val="007D3099"/>
    <w:rsid w:val="007D6737"/>
    <w:rsid w:val="007F3B8C"/>
    <w:rsid w:val="007F4452"/>
    <w:rsid w:val="008218BB"/>
    <w:rsid w:val="00827524"/>
    <w:rsid w:val="00837B74"/>
    <w:rsid w:val="00864851"/>
    <w:rsid w:val="008A00B3"/>
    <w:rsid w:val="008A3653"/>
    <w:rsid w:val="008B1F8F"/>
    <w:rsid w:val="008C0FBF"/>
    <w:rsid w:val="008D1B5A"/>
    <w:rsid w:val="008E3ADC"/>
    <w:rsid w:val="008F2093"/>
    <w:rsid w:val="009132AD"/>
    <w:rsid w:val="00927069"/>
    <w:rsid w:val="00931EFC"/>
    <w:rsid w:val="009368A8"/>
    <w:rsid w:val="0094192B"/>
    <w:rsid w:val="00944A3F"/>
    <w:rsid w:val="00951613"/>
    <w:rsid w:val="00955276"/>
    <w:rsid w:val="00955F40"/>
    <w:rsid w:val="009604F9"/>
    <w:rsid w:val="009612AD"/>
    <w:rsid w:val="00967F1E"/>
    <w:rsid w:val="00994386"/>
    <w:rsid w:val="009B4294"/>
    <w:rsid w:val="009C1763"/>
    <w:rsid w:val="009D0F48"/>
    <w:rsid w:val="009F02B7"/>
    <w:rsid w:val="009F4731"/>
    <w:rsid w:val="00A0219A"/>
    <w:rsid w:val="00A05550"/>
    <w:rsid w:val="00A21297"/>
    <w:rsid w:val="00A258CB"/>
    <w:rsid w:val="00A321D5"/>
    <w:rsid w:val="00A34D9C"/>
    <w:rsid w:val="00A66D0F"/>
    <w:rsid w:val="00A70280"/>
    <w:rsid w:val="00A8445E"/>
    <w:rsid w:val="00A853FF"/>
    <w:rsid w:val="00A976BC"/>
    <w:rsid w:val="00AB2AD1"/>
    <w:rsid w:val="00AD6E1C"/>
    <w:rsid w:val="00AF0A92"/>
    <w:rsid w:val="00AF0F13"/>
    <w:rsid w:val="00B14FD3"/>
    <w:rsid w:val="00B158B7"/>
    <w:rsid w:val="00B3165A"/>
    <w:rsid w:val="00B35AC2"/>
    <w:rsid w:val="00B37C51"/>
    <w:rsid w:val="00B453EC"/>
    <w:rsid w:val="00B47DE8"/>
    <w:rsid w:val="00B6753A"/>
    <w:rsid w:val="00B920CB"/>
    <w:rsid w:val="00B926DA"/>
    <w:rsid w:val="00BA010D"/>
    <w:rsid w:val="00BC714A"/>
    <w:rsid w:val="00C1769F"/>
    <w:rsid w:val="00C3110C"/>
    <w:rsid w:val="00C34B69"/>
    <w:rsid w:val="00C36B8C"/>
    <w:rsid w:val="00C4653C"/>
    <w:rsid w:val="00C56F92"/>
    <w:rsid w:val="00C80646"/>
    <w:rsid w:val="00C86A01"/>
    <w:rsid w:val="00C96DC5"/>
    <w:rsid w:val="00CC0D5B"/>
    <w:rsid w:val="00CD2086"/>
    <w:rsid w:val="00CD6180"/>
    <w:rsid w:val="00CF566B"/>
    <w:rsid w:val="00D0248C"/>
    <w:rsid w:val="00D106A8"/>
    <w:rsid w:val="00D10A74"/>
    <w:rsid w:val="00D12DF9"/>
    <w:rsid w:val="00D24AAF"/>
    <w:rsid w:val="00D3028A"/>
    <w:rsid w:val="00D65492"/>
    <w:rsid w:val="00D66CA9"/>
    <w:rsid w:val="00D8404C"/>
    <w:rsid w:val="00DA08C8"/>
    <w:rsid w:val="00DB0BE7"/>
    <w:rsid w:val="00DB47D3"/>
    <w:rsid w:val="00DB4A98"/>
    <w:rsid w:val="00DB6B9F"/>
    <w:rsid w:val="00DC0238"/>
    <w:rsid w:val="00DC12B8"/>
    <w:rsid w:val="00DC4CC4"/>
    <w:rsid w:val="00DF1AF8"/>
    <w:rsid w:val="00E00D30"/>
    <w:rsid w:val="00E01FBC"/>
    <w:rsid w:val="00E250E6"/>
    <w:rsid w:val="00E42E2B"/>
    <w:rsid w:val="00E7581E"/>
    <w:rsid w:val="00E76190"/>
    <w:rsid w:val="00E813E6"/>
    <w:rsid w:val="00E92209"/>
    <w:rsid w:val="00EA06C7"/>
    <w:rsid w:val="00EF06AC"/>
    <w:rsid w:val="00EF4682"/>
    <w:rsid w:val="00F00A08"/>
    <w:rsid w:val="00F13A38"/>
    <w:rsid w:val="00F17680"/>
    <w:rsid w:val="00F231A5"/>
    <w:rsid w:val="00F4319E"/>
    <w:rsid w:val="00F67DDB"/>
    <w:rsid w:val="00F73507"/>
    <w:rsid w:val="00F80509"/>
    <w:rsid w:val="00F80533"/>
    <w:rsid w:val="00F90D72"/>
    <w:rsid w:val="00FA1D0E"/>
    <w:rsid w:val="00FB0299"/>
    <w:rsid w:val="00FB6FFA"/>
    <w:rsid w:val="00FD265F"/>
    <w:rsid w:val="00FE2524"/>
    <w:rsid w:val="00FE72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CCB8C"/>
  <w15:docId w15:val="{D894154D-6B84-40C8-803A-EB8809F0A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E44"/>
    <w:pPr>
      <w:spacing w:after="0" w:line="240" w:lineRule="auto"/>
      <w:contextualSpacing/>
    </w:pPr>
    <w:rPr>
      <w:sz w:val="26"/>
    </w:rPr>
  </w:style>
  <w:style w:type="paragraph" w:styleId="Heading1">
    <w:name w:val="heading 1"/>
    <w:basedOn w:val="Normal"/>
    <w:next w:val="Normal"/>
    <w:uiPriority w:val="9"/>
    <w:qFormat/>
    <w:pPr>
      <w:keepNext/>
      <w:keepLines/>
      <w:spacing w:before="400"/>
      <w:outlineLvl w:val="0"/>
    </w:pPr>
    <w:rPr>
      <w:b/>
      <w:sz w:val="40"/>
      <w:szCs w:val="40"/>
    </w:rPr>
  </w:style>
  <w:style w:type="paragraph" w:styleId="Heading2">
    <w:name w:val="heading 2"/>
    <w:basedOn w:val="Normal"/>
    <w:next w:val="Normal"/>
    <w:uiPriority w:val="9"/>
    <w:unhideWhenUsed/>
    <w:qFormat/>
    <w:pPr>
      <w:keepNext/>
      <w:keepLines/>
      <w:spacing w:before="240" w:after="240"/>
      <w:outlineLvl w:val="1"/>
    </w:pPr>
    <w:rPr>
      <w:b/>
      <w:sz w:val="32"/>
      <w:szCs w:val="32"/>
    </w:rPr>
  </w:style>
  <w:style w:type="paragraph" w:styleId="Heading3">
    <w:name w:val="heading 3"/>
    <w:basedOn w:val="Normal"/>
    <w:next w:val="Normal"/>
    <w:uiPriority w:val="9"/>
    <w:unhideWhenUsed/>
    <w:qFormat/>
    <w:pPr>
      <w:keepNext/>
      <w:keepLines/>
      <w:spacing w:before="320" w:after="80"/>
      <w:outlineLvl w:val="2"/>
    </w:pPr>
    <w:rPr>
      <w:b/>
      <w:color w:val="434343"/>
      <w:u w:val="single"/>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jc w:val="center"/>
    </w:pPr>
    <w:rPr>
      <w:b/>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3C6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13001"/>
    <w:pPr>
      <w:ind w:left="720"/>
    </w:pPr>
  </w:style>
  <w:style w:type="paragraph" w:styleId="Header">
    <w:name w:val="header"/>
    <w:basedOn w:val="Normal"/>
    <w:link w:val="HeaderChar"/>
    <w:uiPriority w:val="99"/>
    <w:unhideWhenUsed/>
    <w:rsid w:val="00E813E6"/>
    <w:pPr>
      <w:tabs>
        <w:tab w:val="center" w:pos="4680"/>
        <w:tab w:val="right" w:pos="9360"/>
      </w:tabs>
    </w:pPr>
  </w:style>
  <w:style w:type="character" w:customStyle="1" w:styleId="HeaderChar">
    <w:name w:val="Header Char"/>
    <w:basedOn w:val="DefaultParagraphFont"/>
    <w:link w:val="Header"/>
    <w:uiPriority w:val="99"/>
    <w:rsid w:val="00E813E6"/>
  </w:style>
  <w:style w:type="paragraph" w:styleId="Footer">
    <w:name w:val="footer"/>
    <w:basedOn w:val="Normal"/>
    <w:link w:val="FooterChar"/>
    <w:uiPriority w:val="99"/>
    <w:unhideWhenUsed/>
    <w:rsid w:val="00E813E6"/>
    <w:pPr>
      <w:tabs>
        <w:tab w:val="center" w:pos="4680"/>
        <w:tab w:val="right" w:pos="9360"/>
      </w:tabs>
    </w:pPr>
  </w:style>
  <w:style w:type="character" w:customStyle="1" w:styleId="FooterChar">
    <w:name w:val="Footer Char"/>
    <w:basedOn w:val="DefaultParagraphFont"/>
    <w:link w:val="Footer"/>
    <w:uiPriority w:val="99"/>
    <w:rsid w:val="00E813E6"/>
  </w:style>
  <w:style w:type="paragraph" w:styleId="CommentSubject">
    <w:name w:val="annotation subject"/>
    <w:basedOn w:val="CommentText"/>
    <w:next w:val="CommentText"/>
    <w:link w:val="CommentSubjectChar"/>
    <w:uiPriority w:val="99"/>
    <w:semiHidden/>
    <w:unhideWhenUsed/>
    <w:rsid w:val="00C36B8C"/>
    <w:rPr>
      <w:b/>
      <w:bCs/>
    </w:rPr>
  </w:style>
  <w:style w:type="character" w:customStyle="1" w:styleId="CommentSubjectChar">
    <w:name w:val="Comment Subject Char"/>
    <w:basedOn w:val="CommentTextChar"/>
    <w:link w:val="CommentSubject"/>
    <w:uiPriority w:val="99"/>
    <w:semiHidden/>
    <w:rsid w:val="00C36B8C"/>
    <w:rPr>
      <w:b/>
      <w:bCs/>
      <w:sz w:val="20"/>
      <w:szCs w:val="20"/>
    </w:rPr>
  </w:style>
  <w:style w:type="character" w:styleId="Hyperlink">
    <w:name w:val="Hyperlink"/>
    <w:basedOn w:val="DefaultParagraphFont"/>
    <w:uiPriority w:val="99"/>
    <w:unhideWhenUsed/>
    <w:rsid w:val="003B167A"/>
    <w:rPr>
      <w:color w:val="0000FF" w:themeColor="hyperlink"/>
      <w:u w:val="single"/>
    </w:rPr>
  </w:style>
  <w:style w:type="character" w:styleId="UnresolvedMention">
    <w:name w:val="Unresolved Mention"/>
    <w:basedOn w:val="DefaultParagraphFont"/>
    <w:uiPriority w:val="99"/>
    <w:semiHidden/>
    <w:unhideWhenUsed/>
    <w:rsid w:val="003B167A"/>
    <w:rPr>
      <w:color w:val="605E5C"/>
      <w:shd w:val="clear" w:color="auto" w:fill="E1DFDD"/>
    </w:rPr>
  </w:style>
  <w:style w:type="paragraph" w:styleId="NormalWeb">
    <w:name w:val="Normal (Web)"/>
    <w:basedOn w:val="Normal"/>
    <w:uiPriority w:val="99"/>
    <w:semiHidden/>
    <w:unhideWhenUsed/>
    <w:rsid w:val="006C154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dtc225200116@ictu.edu.v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tvkhanh@ictu.edu.vn"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uoc%20Bao\OneDrive\Documents\H02.GVHD.&#272;&#7873;%20c&#432;&#417;ng%20%5b20251127-1%5d%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A44FC7-BFE6-4F35-8AEE-FF500A82F6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H02.GVHD.Đề cương [20251127-1] (1).dotx</Template>
  <TotalTime>60</TotalTime>
  <Pages>6</Pages>
  <Words>1698</Words>
  <Characters>9685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9Slide</dc:creator>
  <cp:lastModifiedBy>admin</cp:lastModifiedBy>
  <cp:revision>11</cp:revision>
  <cp:lastPrinted>2025-11-27T00:23:00Z</cp:lastPrinted>
  <dcterms:created xsi:type="dcterms:W3CDTF">2026-03-10T08:05:00Z</dcterms:created>
  <dcterms:modified xsi:type="dcterms:W3CDTF">2026-03-10T14:55:00Z</dcterms:modified>
</cp:coreProperties>
</file>